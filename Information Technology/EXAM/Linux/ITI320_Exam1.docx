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Futura-Bold" w:hAnsi="Futura-Bold" w:cs="Futura-Bold"/>
          <w:b/>
          <w:bCs/>
          <w:color w:val="FF0000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FF0000"/>
          <w:sz w:val="26"/>
          <w:szCs w:val="26"/>
        </w:rPr>
        <w:t>PRACTICE TEST</w:t>
      </w:r>
      <w:r w:rsidR="00B16413" w:rsidRPr="00D66FF5">
        <w:rPr>
          <w:rFonts w:ascii="Futura-Bold" w:hAnsi="Futura-Bold" w:cs="Futura-Bold"/>
          <w:b/>
          <w:bCs/>
          <w:color w:val="FF0000"/>
          <w:sz w:val="26"/>
          <w:szCs w:val="26"/>
        </w:rPr>
        <w:t>(1)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1.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Which of the following methods cannot be used to boot Linux?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00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00"/>
          <w:sz w:val="26"/>
          <w:szCs w:val="26"/>
        </w:rPr>
        <w:t xml:space="preserve">a. </w:t>
      </w: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>A floppy disk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00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00"/>
          <w:sz w:val="26"/>
          <w:szCs w:val="26"/>
        </w:rPr>
        <w:t xml:space="preserve">b. </w:t>
      </w: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>Your hard drive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00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00"/>
          <w:sz w:val="26"/>
          <w:szCs w:val="26"/>
        </w:rPr>
        <w:t xml:space="preserve">c. </w:t>
      </w: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>A boot loader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00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00"/>
          <w:sz w:val="26"/>
          <w:szCs w:val="26"/>
        </w:rPr>
        <w:t xml:space="preserve">d. </w:t>
      </w: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>Your CD-ROM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00"/>
          <w:sz w:val="26"/>
          <w:szCs w:val="26"/>
        </w:rPr>
      </w:pP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00"/>
          <w:sz w:val="26"/>
          <w:szCs w:val="26"/>
        </w:rPr>
      </w:pP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Answer </w:t>
      </w:r>
      <w:r w:rsidRPr="00D66FF5">
        <w:rPr>
          <w:rFonts w:ascii="AGaramond-Regular" w:hAnsi="AGaramond-Regular" w:cs="AGaramond-Regular"/>
          <w:color w:val="000000"/>
          <w:sz w:val="26"/>
          <w:szCs w:val="26"/>
          <w:highlight w:val="green"/>
        </w:rPr>
        <w:t>a</w:t>
      </w: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 is incorrect; a floppy disk is often used to boot your system during troubleshooting.</w:t>
      </w:r>
    </w:p>
    <w:p w:rsidR="00DB60D1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00"/>
          <w:sz w:val="26"/>
          <w:szCs w:val="26"/>
        </w:rPr>
      </w:pP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Answer </w:t>
      </w:r>
      <w:r w:rsidRPr="00D66FF5">
        <w:rPr>
          <w:rFonts w:ascii="AGaramond-Regular" w:hAnsi="AGaramond-Regular" w:cs="AGaramond-Regular"/>
          <w:color w:val="000000"/>
          <w:sz w:val="26"/>
          <w:szCs w:val="26"/>
          <w:highlight w:val="green"/>
        </w:rPr>
        <w:t>b</w:t>
      </w: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 is incorrect; of course you can boot from your hard disk.</w:t>
      </w:r>
    </w:p>
    <w:p w:rsidR="00DB60D1" w:rsidRPr="00D66FF5" w:rsidRDefault="005D7D3A" w:rsidP="00DB60D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00"/>
          <w:sz w:val="26"/>
          <w:szCs w:val="26"/>
        </w:rPr>
      </w:pP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 </w:t>
      </w:r>
    </w:p>
    <w:p w:rsidR="00DB60D1" w:rsidRPr="00D66FF5" w:rsidRDefault="005D7D3A" w:rsidP="00DB60D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00"/>
          <w:sz w:val="26"/>
          <w:szCs w:val="26"/>
        </w:rPr>
      </w:pP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Answer </w:t>
      </w:r>
      <w:r w:rsidRPr="00D66FF5">
        <w:rPr>
          <w:rFonts w:ascii="AGaramond-Regular" w:hAnsi="AGaramond-Regular" w:cs="AGaramond-Regular"/>
          <w:color w:val="000000"/>
          <w:sz w:val="26"/>
          <w:szCs w:val="26"/>
          <w:highlight w:val="green"/>
        </w:rPr>
        <w:t>c</w:t>
      </w:r>
      <w:r w:rsidR="00DB60D1"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 </w:t>
      </w: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is incorrect; LILO is just one boot loader that can be used to boot </w:t>
      </w:r>
    </w:p>
    <w:p w:rsidR="00DB60D1" w:rsidRPr="00D66FF5" w:rsidRDefault="005D7D3A" w:rsidP="00DB60D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00"/>
          <w:sz w:val="26"/>
          <w:szCs w:val="26"/>
        </w:rPr>
      </w:pP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Linux. </w:t>
      </w:r>
    </w:p>
    <w:p w:rsidR="005D7D3A" w:rsidRPr="00D66FF5" w:rsidRDefault="005D7D3A" w:rsidP="00552EC9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00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color w:val="000000"/>
          <w:sz w:val="26"/>
          <w:szCs w:val="26"/>
        </w:rPr>
        <w:t xml:space="preserve">Answer </w:t>
      </w:r>
      <w:r w:rsidRPr="00D66FF5">
        <w:rPr>
          <w:rFonts w:ascii="AGaramond-Bold" w:hAnsi="AGaramond-Bold" w:cs="AGaramond-Bold"/>
          <w:b/>
          <w:bCs/>
          <w:color w:val="000000"/>
          <w:sz w:val="26"/>
          <w:szCs w:val="26"/>
          <w:highlight w:val="magenta"/>
        </w:rPr>
        <w:t>d</w:t>
      </w:r>
      <w:r w:rsidRPr="00D66FF5">
        <w:rPr>
          <w:rFonts w:ascii="AGaramond-Bold" w:hAnsi="AGaramond-Bold" w:cs="AGaramond-Bold"/>
          <w:b/>
          <w:bCs/>
          <w:color w:val="000000"/>
          <w:sz w:val="26"/>
          <w:szCs w:val="26"/>
        </w:rPr>
        <w:t xml:space="preserve"> is</w:t>
      </w:r>
      <w:r w:rsidR="00DB60D1"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 </w:t>
      </w:r>
      <w:r w:rsidRPr="00D66FF5">
        <w:rPr>
          <w:rFonts w:ascii="AGaramond-Bold" w:hAnsi="AGaramond-Bold" w:cs="AGaramond-Bold"/>
          <w:b/>
          <w:bCs/>
          <w:color w:val="000000"/>
          <w:sz w:val="26"/>
          <w:szCs w:val="26"/>
        </w:rPr>
        <w:t>correct; you cannot boot Linux from your CD-ROM, although installation CDs are</w:t>
      </w:r>
      <w:r w:rsidR="00552EC9"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 </w:t>
      </w:r>
      <w:r w:rsidRPr="00D66FF5">
        <w:rPr>
          <w:rFonts w:ascii="AGaramond-Bold" w:hAnsi="AGaramond-Bold" w:cs="AGaramond-Bold"/>
          <w:b/>
          <w:bCs/>
          <w:color w:val="000000"/>
          <w:sz w:val="26"/>
          <w:szCs w:val="26"/>
        </w:rPr>
        <w:t>often bootable.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color w:val="000000"/>
          <w:sz w:val="26"/>
          <w:szCs w:val="26"/>
        </w:rPr>
      </w:pP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2.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In which directory is the kernel stored?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color w:val="000000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00"/>
          <w:sz w:val="26"/>
          <w:szCs w:val="26"/>
        </w:rPr>
        <w:t xml:space="preserve">a. </w:t>
      </w:r>
      <w:r w:rsidRPr="00D66FF5">
        <w:rPr>
          <w:rFonts w:ascii="MacUSADigital-Regular" w:hAnsi="Futura-Bold" w:cs="MacUSADigital-Regular"/>
          <w:color w:val="000000"/>
          <w:sz w:val="26"/>
          <w:szCs w:val="26"/>
        </w:rPr>
        <w:t>/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color w:val="000000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00"/>
          <w:sz w:val="26"/>
          <w:szCs w:val="26"/>
        </w:rPr>
        <w:t xml:space="preserve">b. </w:t>
      </w:r>
      <w:r w:rsidRPr="00D66FF5">
        <w:rPr>
          <w:rFonts w:ascii="MacUSADigital-Regular" w:hAnsi="Futura-Bold" w:cs="MacUSADigital-Regular"/>
          <w:color w:val="000000"/>
          <w:sz w:val="26"/>
          <w:szCs w:val="26"/>
        </w:rPr>
        <w:t>/root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color w:val="000000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00"/>
          <w:sz w:val="26"/>
          <w:szCs w:val="26"/>
        </w:rPr>
        <w:t xml:space="preserve">c. </w:t>
      </w:r>
      <w:r w:rsidRPr="00D66FF5">
        <w:rPr>
          <w:rFonts w:ascii="MacUSADigital-Regular" w:hAnsi="Futura-Bold" w:cs="MacUSADigital-Regular"/>
          <w:color w:val="000000"/>
          <w:sz w:val="26"/>
          <w:szCs w:val="26"/>
        </w:rPr>
        <w:t>/boot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color w:val="000000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00"/>
          <w:sz w:val="26"/>
          <w:szCs w:val="26"/>
        </w:rPr>
        <w:t xml:space="preserve">d. </w:t>
      </w:r>
      <w:r w:rsidRPr="00D66FF5">
        <w:rPr>
          <w:rFonts w:ascii="MacUSADigital-Regular" w:hAnsi="Futura-Bold" w:cs="MacUSADigital-Regular"/>
          <w:color w:val="000000"/>
          <w:sz w:val="26"/>
          <w:szCs w:val="26"/>
        </w:rPr>
        <w:t>/kernel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color w:val="000000"/>
          <w:sz w:val="26"/>
          <w:szCs w:val="26"/>
        </w:rPr>
      </w:pPr>
    </w:p>
    <w:p w:rsidR="00DF5B50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00"/>
          <w:sz w:val="26"/>
          <w:szCs w:val="26"/>
        </w:rPr>
      </w:pP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Answer </w:t>
      </w:r>
      <w:r w:rsidRPr="00D66FF5">
        <w:rPr>
          <w:rFonts w:ascii="AGaramond-Regular" w:hAnsi="AGaramond-Regular" w:cs="AGaramond-Regular"/>
          <w:color w:val="000000"/>
          <w:sz w:val="26"/>
          <w:szCs w:val="26"/>
          <w:highlight w:val="green"/>
        </w:rPr>
        <w:t>a</w:t>
      </w: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 is incorrect; this is the root of the filesystem.</w:t>
      </w:r>
    </w:p>
    <w:p w:rsidR="00DF5B50" w:rsidRPr="00D66FF5" w:rsidRDefault="005D7D3A" w:rsidP="00DF5B50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00"/>
          <w:sz w:val="26"/>
          <w:szCs w:val="26"/>
        </w:rPr>
      </w:pP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 Answer </w:t>
      </w:r>
      <w:r w:rsidRPr="00D66FF5">
        <w:rPr>
          <w:rFonts w:ascii="AGaramond-Regular" w:hAnsi="AGaramond-Regular" w:cs="AGaramond-Regular"/>
          <w:color w:val="000000"/>
          <w:sz w:val="26"/>
          <w:szCs w:val="26"/>
          <w:highlight w:val="green"/>
        </w:rPr>
        <w:t>b</w:t>
      </w: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 is incorrect; this is root’s</w:t>
      </w:r>
      <w:r w:rsidR="00DF5B50"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 </w:t>
      </w: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directory. </w:t>
      </w:r>
    </w:p>
    <w:p w:rsidR="005D7D3A" w:rsidRPr="00D66FF5" w:rsidRDefault="005D7D3A" w:rsidP="00DF5B50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00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color w:val="000000"/>
          <w:sz w:val="26"/>
          <w:szCs w:val="26"/>
        </w:rPr>
        <w:t xml:space="preserve">Answer </w:t>
      </w:r>
      <w:r w:rsidRPr="00D66FF5">
        <w:rPr>
          <w:rFonts w:ascii="AGaramond-Bold" w:hAnsi="AGaramond-Bold" w:cs="AGaramond-Bold"/>
          <w:b/>
          <w:bCs/>
          <w:color w:val="000000"/>
          <w:sz w:val="26"/>
          <w:szCs w:val="26"/>
          <w:highlight w:val="magenta"/>
        </w:rPr>
        <w:t>c</w:t>
      </w:r>
      <w:r w:rsidRPr="00D66FF5">
        <w:rPr>
          <w:rFonts w:ascii="AGaramond-Bold" w:hAnsi="AGaramond-Bold" w:cs="AGaramond-Bold"/>
          <w:b/>
          <w:bCs/>
          <w:color w:val="000000"/>
          <w:sz w:val="26"/>
          <w:szCs w:val="26"/>
        </w:rPr>
        <w:t xml:space="preserve"> is correct; the </w:t>
      </w:r>
      <w:r w:rsidRPr="00D66FF5">
        <w:rPr>
          <w:rFonts w:ascii="MacUSADigital-Bold" w:hAnsi="Futura-Bold" w:cs="MacUSADigital-Bold"/>
          <w:b/>
          <w:bCs/>
          <w:color w:val="000000"/>
          <w:sz w:val="26"/>
          <w:szCs w:val="26"/>
        </w:rPr>
        <w:t xml:space="preserve">/boot </w:t>
      </w:r>
      <w:r w:rsidRPr="00D66FF5">
        <w:rPr>
          <w:rFonts w:ascii="AGaramond-Bold" w:hAnsi="AGaramond-Bold" w:cs="AGaramond-Bold"/>
          <w:b/>
          <w:bCs/>
          <w:color w:val="000000"/>
          <w:sz w:val="26"/>
          <w:szCs w:val="26"/>
        </w:rPr>
        <w:t xml:space="preserve">directory is used to store the kernel. </w:t>
      </w: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Answer </w:t>
      </w:r>
      <w:r w:rsidRPr="00D66FF5">
        <w:rPr>
          <w:rFonts w:ascii="AGaramond-Regular" w:hAnsi="AGaramond-Regular" w:cs="AGaramond-Regular"/>
          <w:color w:val="000000"/>
          <w:sz w:val="26"/>
          <w:szCs w:val="26"/>
          <w:highlight w:val="green"/>
        </w:rPr>
        <w:t>d</w:t>
      </w:r>
      <w:r w:rsidR="00DF5B50"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 </w:t>
      </w: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is incorrect; normally there is not a </w:t>
      </w:r>
      <w:r w:rsidRPr="00D66FF5">
        <w:rPr>
          <w:rFonts w:ascii="MacUSADigital-Regular" w:hAnsi="Futura-Bold" w:cs="MacUSADigital-Regular"/>
          <w:color w:val="000000"/>
          <w:sz w:val="26"/>
          <w:szCs w:val="26"/>
        </w:rPr>
        <w:t xml:space="preserve">/kernel </w:t>
      </w: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>directory.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00"/>
          <w:sz w:val="26"/>
          <w:szCs w:val="26"/>
        </w:rPr>
      </w:pP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3.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Which of the following is not a valid field for the </w:t>
      </w: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 xml:space="preserve">/etc/inittab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file?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color w:val="000000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00"/>
          <w:sz w:val="26"/>
          <w:szCs w:val="26"/>
        </w:rPr>
        <w:t xml:space="preserve">a. </w:t>
      </w:r>
      <w:r w:rsidRPr="00D66FF5">
        <w:rPr>
          <w:rFonts w:ascii="MacUSADigital-Regular" w:hAnsi="Futura-Bold" w:cs="MacUSADigital-Regular"/>
          <w:color w:val="000000"/>
          <w:sz w:val="26"/>
          <w:szCs w:val="26"/>
        </w:rPr>
        <w:t>Date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color w:val="000000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00"/>
          <w:sz w:val="26"/>
          <w:szCs w:val="26"/>
        </w:rPr>
        <w:t xml:space="preserve">b. </w:t>
      </w:r>
      <w:r w:rsidRPr="00D66FF5">
        <w:rPr>
          <w:rFonts w:ascii="MacUSADigital-Regular" w:hAnsi="Futura-Bold" w:cs="MacUSADigital-Regular"/>
          <w:color w:val="000000"/>
          <w:sz w:val="26"/>
          <w:szCs w:val="26"/>
        </w:rPr>
        <w:t>Runlevel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color w:val="000000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00"/>
          <w:sz w:val="26"/>
          <w:szCs w:val="26"/>
        </w:rPr>
        <w:t xml:space="preserve">c. </w:t>
      </w:r>
      <w:r w:rsidRPr="00D66FF5">
        <w:rPr>
          <w:rFonts w:ascii="MacUSADigital-Regular" w:hAnsi="Futura-Bold" w:cs="MacUSADigital-Regular"/>
          <w:color w:val="000000"/>
          <w:sz w:val="26"/>
          <w:szCs w:val="26"/>
        </w:rPr>
        <w:t>Process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color w:val="000000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00"/>
          <w:sz w:val="26"/>
          <w:szCs w:val="26"/>
        </w:rPr>
        <w:t xml:space="preserve">d. </w:t>
      </w:r>
      <w:r w:rsidRPr="00D66FF5">
        <w:rPr>
          <w:rFonts w:ascii="MacUSADigital-Regular" w:hAnsi="Futura-Bold" w:cs="MacUSADigital-Regular"/>
          <w:color w:val="000000"/>
          <w:sz w:val="26"/>
          <w:szCs w:val="26"/>
        </w:rPr>
        <w:t>ID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color w:val="000000"/>
          <w:sz w:val="26"/>
          <w:szCs w:val="26"/>
        </w:rPr>
      </w:pPr>
    </w:p>
    <w:p w:rsidR="00601F20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00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color w:val="000000"/>
          <w:sz w:val="26"/>
          <w:szCs w:val="26"/>
        </w:rPr>
        <w:t xml:space="preserve">Answer </w:t>
      </w:r>
      <w:r w:rsidRPr="00D66FF5">
        <w:rPr>
          <w:rFonts w:ascii="AGaramond-Bold" w:hAnsi="AGaramond-Bold" w:cs="AGaramond-Bold"/>
          <w:b/>
          <w:bCs/>
          <w:color w:val="000000"/>
          <w:sz w:val="26"/>
          <w:szCs w:val="26"/>
          <w:highlight w:val="magenta"/>
        </w:rPr>
        <w:t>a</w:t>
      </w:r>
      <w:r w:rsidRPr="00D66FF5">
        <w:rPr>
          <w:rFonts w:ascii="AGaramond-Bold" w:hAnsi="AGaramond-Bold" w:cs="AGaramond-Bold"/>
          <w:b/>
          <w:bCs/>
          <w:color w:val="000000"/>
          <w:sz w:val="26"/>
          <w:szCs w:val="26"/>
        </w:rPr>
        <w:t xml:space="preserve"> is correct; there is no date field. </w:t>
      </w:r>
    </w:p>
    <w:p w:rsidR="00601F20" w:rsidRPr="00D66FF5" w:rsidRDefault="005D7D3A" w:rsidP="00601F20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00"/>
          <w:sz w:val="26"/>
          <w:szCs w:val="26"/>
        </w:rPr>
      </w:pP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Answer </w:t>
      </w:r>
      <w:r w:rsidRPr="00D66FF5">
        <w:rPr>
          <w:rFonts w:ascii="AGaramond-Regular" w:hAnsi="AGaramond-Regular" w:cs="AGaramond-Regular"/>
          <w:color w:val="000000"/>
          <w:sz w:val="26"/>
          <w:szCs w:val="26"/>
          <w:highlight w:val="green"/>
        </w:rPr>
        <w:t>b</w:t>
      </w: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 is incorrect; each line requires a</w:t>
      </w:r>
      <w:r w:rsidR="00601F20"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 </w:t>
      </w: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>runlevel.</w:t>
      </w:r>
    </w:p>
    <w:p w:rsidR="00601F20" w:rsidRPr="00D66FF5" w:rsidRDefault="005D7D3A" w:rsidP="00601F20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00"/>
          <w:sz w:val="26"/>
          <w:szCs w:val="26"/>
        </w:rPr>
      </w:pP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 Answer </w:t>
      </w:r>
      <w:r w:rsidRPr="00D66FF5">
        <w:rPr>
          <w:rFonts w:ascii="AGaramond-Regular" w:hAnsi="AGaramond-Regular" w:cs="AGaramond-Regular"/>
          <w:color w:val="000000"/>
          <w:sz w:val="26"/>
          <w:szCs w:val="26"/>
          <w:highlight w:val="green"/>
        </w:rPr>
        <w:t>c</w:t>
      </w: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 is incorrect; each line specifies the process to be run, although this is</w:t>
      </w:r>
      <w:r w:rsidR="00601F20"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 </w:t>
      </w: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>optional.</w:t>
      </w:r>
    </w:p>
    <w:p w:rsidR="005D7D3A" w:rsidRPr="00D66FF5" w:rsidRDefault="005D7D3A" w:rsidP="00601F20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00"/>
          <w:sz w:val="26"/>
          <w:szCs w:val="26"/>
        </w:rPr>
      </w:pP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 Answer </w:t>
      </w:r>
      <w:r w:rsidRPr="00D66FF5">
        <w:rPr>
          <w:rFonts w:ascii="AGaramond-Regular" w:hAnsi="AGaramond-Regular" w:cs="AGaramond-Regular"/>
          <w:color w:val="000000"/>
          <w:sz w:val="26"/>
          <w:szCs w:val="26"/>
          <w:highlight w:val="green"/>
        </w:rPr>
        <w:t>d</w:t>
      </w: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 is incorrect; each line needs an ID.</w:t>
      </w:r>
      <w:r w:rsidRPr="00D66FF5">
        <w:rPr>
          <w:rFonts w:ascii="AGaramond-Italic" w:hAnsi="AGaramond-Italic" w:cs="AGaramond-Italic"/>
          <w:i/>
          <w:iCs/>
          <w:color w:val="000000"/>
          <w:sz w:val="26"/>
          <w:szCs w:val="26"/>
        </w:rPr>
        <w:t>…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Futura-CondensedExtraBold" w:hAnsi="Futura-CondensedExtraBold" w:cs="Futura-CondensedExtraBold"/>
          <w:color w:val="000000"/>
          <w:sz w:val="26"/>
          <w:szCs w:val="26"/>
        </w:rPr>
      </w:pP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4.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What is meant by the term runlevel?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00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00"/>
          <w:sz w:val="26"/>
          <w:szCs w:val="26"/>
        </w:rPr>
        <w:t xml:space="preserve">a. </w:t>
      </w: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>The processes to run to boot Linux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00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00"/>
          <w:sz w:val="26"/>
          <w:szCs w:val="26"/>
        </w:rPr>
        <w:t xml:space="preserve">b. </w:t>
      </w: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>The processes to run before shutting down the system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00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00"/>
          <w:sz w:val="26"/>
          <w:szCs w:val="26"/>
        </w:rPr>
        <w:t xml:space="preserve">c. </w:t>
      </w: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>The processes that are needed to run mail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00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00"/>
          <w:sz w:val="26"/>
          <w:szCs w:val="26"/>
        </w:rPr>
        <w:lastRenderedPageBreak/>
        <w:t xml:space="preserve">d. </w:t>
      </w: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The processes defined in the </w:t>
      </w:r>
      <w:r w:rsidRPr="00D66FF5">
        <w:rPr>
          <w:rFonts w:ascii="MacUSADigital-Regular" w:hAnsi="Futura-Bold" w:cs="MacUSADigital-Regular"/>
          <w:color w:val="000000"/>
          <w:sz w:val="26"/>
          <w:szCs w:val="26"/>
        </w:rPr>
        <w:t xml:space="preserve">rc </w:t>
      </w: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>scripts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00"/>
          <w:sz w:val="26"/>
          <w:szCs w:val="26"/>
        </w:rPr>
      </w:pP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color w:val="000000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color w:val="000000"/>
          <w:sz w:val="26"/>
          <w:szCs w:val="26"/>
        </w:rPr>
        <w:t xml:space="preserve">Answer </w:t>
      </w:r>
      <w:r w:rsidRPr="00D66FF5">
        <w:rPr>
          <w:rFonts w:ascii="AGaramond-Bold" w:hAnsi="AGaramond-Bold" w:cs="AGaramond-Bold"/>
          <w:b/>
          <w:bCs/>
          <w:color w:val="000000"/>
          <w:sz w:val="26"/>
          <w:szCs w:val="26"/>
          <w:highlight w:val="magenta"/>
        </w:rPr>
        <w:t>a</w:t>
      </w:r>
      <w:r w:rsidRPr="00D66FF5">
        <w:rPr>
          <w:rFonts w:ascii="AGaramond-Bold" w:hAnsi="AGaramond-Bold" w:cs="AGaramond-Bold"/>
          <w:b/>
          <w:bCs/>
          <w:color w:val="000000"/>
          <w:sz w:val="26"/>
          <w:szCs w:val="26"/>
        </w:rPr>
        <w:t xml:space="preserve"> is correct; each runlevel is a set of processes necessary to boot Linux.</w:t>
      </w:r>
    </w:p>
    <w:p w:rsidR="00BC3903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00"/>
          <w:sz w:val="26"/>
          <w:szCs w:val="26"/>
        </w:rPr>
      </w:pP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Answer </w:t>
      </w:r>
      <w:r w:rsidRPr="00D66FF5">
        <w:rPr>
          <w:rFonts w:ascii="AGaramond-Regular" w:hAnsi="AGaramond-Regular" w:cs="AGaramond-Regular"/>
          <w:color w:val="000000"/>
          <w:sz w:val="26"/>
          <w:szCs w:val="26"/>
          <w:highlight w:val="green"/>
        </w:rPr>
        <w:t>b</w:t>
      </w: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 is incorrect; processes are stopped when shutting down, not started.</w:t>
      </w:r>
    </w:p>
    <w:p w:rsidR="00BC3903" w:rsidRPr="00D66FF5" w:rsidRDefault="005D7D3A" w:rsidP="00BC3903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00"/>
          <w:sz w:val="26"/>
          <w:szCs w:val="26"/>
        </w:rPr>
      </w:pP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 Answer </w:t>
      </w:r>
      <w:r w:rsidRPr="00D66FF5">
        <w:rPr>
          <w:rFonts w:ascii="AGaramond-Regular" w:hAnsi="AGaramond-Regular" w:cs="AGaramond-Regular"/>
          <w:color w:val="000000"/>
          <w:sz w:val="26"/>
          <w:szCs w:val="26"/>
          <w:highlight w:val="green"/>
        </w:rPr>
        <w:t>c</w:t>
      </w: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 is</w:t>
      </w:r>
      <w:r w:rsidR="00BC3903"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 </w:t>
      </w: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>incorrect; the mail daemon is just one process that might or might not be defined for a</w:t>
      </w:r>
      <w:r w:rsidR="00BC3903"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 </w:t>
      </w: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specific runlevel. </w:t>
      </w:r>
    </w:p>
    <w:p w:rsidR="005D7D3A" w:rsidRPr="00D66FF5" w:rsidRDefault="005D7D3A" w:rsidP="00BC3903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00"/>
          <w:sz w:val="26"/>
          <w:szCs w:val="26"/>
        </w:rPr>
      </w:pP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Answer </w:t>
      </w:r>
      <w:r w:rsidRPr="00D66FF5">
        <w:rPr>
          <w:rFonts w:ascii="AGaramond-Regular" w:hAnsi="AGaramond-Regular" w:cs="AGaramond-Regular"/>
          <w:color w:val="000000"/>
          <w:sz w:val="26"/>
          <w:szCs w:val="26"/>
          <w:highlight w:val="green"/>
        </w:rPr>
        <w:t>d</w:t>
      </w: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 is incorrect; </w:t>
      </w:r>
      <w:r w:rsidRPr="00D66FF5">
        <w:rPr>
          <w:rFonts w:ascii="MacUSADigital-Regular" w:hAnsi="Futura-Bold" w:cs="MacUSADigital-Regular"/>
          <w:color w:val="000000"/>
          <w:sz w:val="26"/>
          <w:szCs w:val="26"/>
        </w:rPr>
        <w:t xml:space="preserve">rc </w:t>
      </w: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>scripts are called based on the specified runlevel.</w:t>
      </w:r>
    </w:p>
    <w:p w:rsidR="00F1630F" w:rsidRPr="00D66FF5" w:rsidRDefault="00F1630F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00"/>
          <w:sz w:val="26"/>
          <w:szCs w:val="26"/>
        </w:rPr>
      </w:pPr>
    </w:p>
    <w:p w:rsidR="00F1630F" w:rsidRPr="00D66FF5" w:rsidRDefault="00F1630F" w:rsidP="00F1630F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00"/>
          <w:sz w:val="26"/>
          <w:szCs w:val="26"/>
        </w:rPr>
      </w:pPr>
    </w:p>
    <w:p w:rsidR="005D7D3A" w:rsidRPr="00D66FF5" w:rsidRDefault="005D7D3A" w:rsidP="00F1630F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5.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What is a module?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00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00"/>
          <w:sz w:val="26"/>
          <w:szCs w:val="26"/>
        </w:rPr>
        <w:t xml:space="preserve">a. </w:t>
      </w: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>Add-ins for applications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00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00"/>
          <w:sz w:val="26"/>
          <w:szCs w:val="26"/>
        </w:rPr>
        <w:t xml:space="preserve">b. </w:t>
      </w: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>Kernel code that can be loaded and unloaded on-the-fly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00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00"/>
          <w:sz w:val="26"/>
          <w:szCs w:val="26"/>
        </w:rPr>
        <w:t xml:space="preserve">c. </w:t>
      </w: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The same as the </w:t>
      </w:r>
      <w:r w:rsidRPr="00D66FF5">
        <w:rPr>
          <w:rFonts w:ascii="MacUSADigital-Regular" w:hAnsi="Futura-Bold" w:cs="MacUSADigital-Regular"/>
          <w:color w:val="000000"/>
          <w:sz w:val="26"/>
          <w:szCs w:val="26"/>
        </w:rPr>
        <w:t xml:space="preserve">rc </w:t>
      </w: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>scripts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00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00"/>
          <w:sz w:val="26"/>
          <w:szCs w:val="26"/>
        </w:rPr>
        <w:t xml:space="preserve">d. </w:t>
      </w: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Processes listed in the </w:t>
      </w:r>
      <w:r w:rsidRPr="00D66FF5">
        <w:rPr>
          <w:rFonts w:ascii="MacUSADigital-Regular" w:hAnsi="Futura-Bold" w:cs="MacUSADigital-Regular"/>
          <w:color w:val="000000"/>
          <w:sz w:val="26"/>
          <w:szCs w:val="26"/>
        </w:rPr>
        <w:t xml:space="preserve">/etc/utmp </w:t>
      </w: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>file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00"/>
          <w:sz w:val="26"/>
          <w:szCs w:val="26"/>
        </w:rPr>
      </w:pPr>
    </w:p>
    <w:p w:rsidR="00A344BE" w:rsidRPr="00D66FF5" w:rsidRDefault="005D7D3A" w:rsidP="00A344BE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00"/>
          <w:sz w:val="26"/>
          <w:szCs w:val="26"/>
        </w:rPr>
      </w:pP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Answer </w:t>
      </w:r>
      <w:r w:rsidRPr="00D66FF5">
        <w:rPr>
          <w:rFonts w:ascii="AGaramond-Regular" w:hAnsi="AGaramond-Regular" w:cs="AGaramond-Regular"/>
          <w:color w:val="000000"/>
          <w:sz w:val="26"/>
          <w:szCs w:val="26"/>
          <w:highlight w:val="green"/>
        </w:rPr>
        <w:t>a</w:t>
      </w: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 is incorrect; although applications can have code that can be run to add additional</w:t>
      </w:r>
      <w:r w:rsidR="00A344BE"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 </w:t>
      </w: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features, these are not modules. </w:t>
      </w:r>
    </w:p>
    <w:p w:rsidR="00A344BE" w:rsidRPr="00D66FF5" w:rsidRDefault="005D7D3A" w:rsidP="00A344BE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00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color w:val="000000"/>
          <w:sz w:val="26"/>
          <w:szCs w:val="26"/>
        </w:rPr>
        <w:t xml:space="preserve">Answer </w:t>
      </w:r>
      <w:r w:rsidRPr="00D66FF5">
        <w:rPr>
          <w:rFonts w:ascii="AGaramond-Bold" w:hAnsi="AGaramond-Bold" w:cs="AGaramond-Bold"/>
          <w:b/>
          <w:bCs/>
          <w:color w:val="000000"/>
          <w:sz w:val="26"/>
          <w:szCs w:val="26"/>
          <w:highlight w:val="magenta"/>
        </w:rPr>
        <w:t>b</w:t>
      </w:r>
      <w:r w:rsidRPr="00D66FF5">
        <w:rPr>
          <w:rFonts w:ascii="AGaramond-Bold" w:hAnsi="AGaramond-Bold" w:cs="AGaramond-Bold"/>
          <w:b/>
          <w:bCs/>
          <w:color w:val="000000"/>
          <w:sz w:val="26"/>
          <w:szCs w:val="26"/>
        </w:rPr>
        <w:t xml:space="preserve"> is correct; modules provide extra functionality</w:t>
      </w:r>
      <w:r w:rsidR="00A344BE" w:rsidRPr="00D66FF5">
        <w:rPr>
          <w:rFonts w:ascii="AGaramond-Bold" w:hAnsi="AGaramond-Bold" w:cs="AGaramond-Bold"/>
          <w:b/>
          <w:bCs/>
          <w:color w:val="000000"/>
          <w:sz w:val="26"/>
          <w:szCs w:val="26"/>
        </w:rPr>
        <w:t xml:space="preserve"> </w:t>
      </w:r>
      <w:r w:rsidRPr="00D66FF5">
        <w:rPr>
          <w:rFonts w:ascii="AGaramond-Bold" w:hAnsi="AGaramond-Bold" w:cs="AGaramond-Bold"/>
          <w:b/>
          <w:bCs/>
          <w:color w:val="000000"/>
          <w:sz w:val="26"/>
          <w:szCs w:val="26"/>
        </w:rPr>
        <w:t xml:space="preserve">to the kernel rather than compiling it into the kernel itself. </w:t>
      </w:r>
    </w:p>
    <w:p w:rsidR="005D7D3A" w:rsidRPr="00D66FF5" w:rsidRDefault="005D7D3A" w:rsidP="00A344BE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color w:val="000000"/>
          <w:sz w:val="26"/>
          <w:szCs w:val="26"/>
        </w:rPr>
      </w:pP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Answer </w:t>
      </w:r>
      <w:r w:rsidRPr="00D66FF5">
        <w:rPr>
          <w:rFonts w:ascii="AGaramond-Regular" w:hAnsi="AGaramond-Regular" w:cs="AGaramond-Regular"/>
          <w:color w:val="000000"/>
          <w:sz w:val="26"/>
          <w:szCs w:val="26"/>
          <w:highlight w:val="green"/>
        </w:rPr>
        <w:t>c</w:t>
      </w: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 is</w:t>
      </w:r>
      <w:r w:rsidR="00A344BE" w:rsidRPr="00D66FF5">
        <w:rPr>
          <w:rFonts w:ascii="AGaramond-Bold" w:hAnsi="AGaramond-Bold" w:cs="AGaramond-Bold"/>
          <w:b/>
          <w:bCs/>
          <w:color w:val="000000"/>
          <w:sz w:val="26"/>
          <w:szCs w:val="26"/>
        </w:rPr>
        <w:t xml:space="preserve"> </w:t>
      </w: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incorrect; the </w:t>
      </w:r>
      <w:r w:rsidRPr="00D66FF5">
        <w:rPr>
          <w:rFonts w:ascii="MacUSADigital-Regular" w:hAnsi="Futura-Bold" w:cs="MacUSADigital-Regular"/>
          <w:color w:val="000000"/>
          <w:sz w:val="26"/>
          <w:szCs w:val="26"/>
        </w:rPr>
        <w:t xml:space="preserve">rc </w:t>
      </w: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>scripts detail processes that should be started at boot based on runlevel.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00"/>
          <w:sz w:val="26"/>
          <w:szCs w:val="26"/>
        </w:rPr>
      </w:pP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Answer </w:t>
      </w:r>
      <w:r w:rsidRPr="00D66FF5">
        <w:rPr>
          <w:rFonts w:ascii="AGaramond-Regular" w:hAnsi="AGaramond-Regular" w:cs="AGaramond-Regular"/>
          <w:color w:val="000000"/>
          <w:sz w:val="26"/>
          <w:szCs w:val="26"/>
          <w:highlight w:val="green"/>
        </w:rPr>
        <w:t>d</w:t>
      </w: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 is incorrect; the </w:t>
      </w:r>
      <w:r w:rsidRPr="00D66FF5">
        <w:rPr>
          <w:rFonts w:ascii="MacUSADigital-Regular" w:hAnsi="Futura-Bold" w:cs="MacUSADigital-Regular"/>
          <w:color w:val="000000"/>
          <w:sz w:val="26"/>
          <w:szCs w:val="26"/>
        </w:rPr>
        <w:t xml:space="preserve">/etc/utmp </w:t>
      </w: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>file has information on terminated processes.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00"/>
          <w:sz w:val="26"/>
          <w:szCs w:val="26"/>
        </w:rPr>
      </w:pP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6.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Which of the following statements are true about LILO?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00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00"/>
          <w:sz w:val="26"/>
          <w:szCs w:val="26"/>
        </w:rPr>
        <w:t xml:space="preserve">a. </w:t>
      </w: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>The bootsector file, mapfile, and boot images must be on the same partition.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00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00"/>
          <w:sz w:val="26"/>
          <w:szCs w:val="26"/>
        </w:rPr>
        <w:t xml:space="preserve">b. </w:t>
      </w: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>You can only boot four different operating systems on the same computer.</w:t>
      </w:r>
    </w:p>
    <w:p w:rsidR="005D7D3A" w:rsidRPr="00D66FF5" w:rsidRDefault="005D7D3A" w:rsidP="00B45D0D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00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00"/>
          <w:sz w:val="26"/>
          <w:szCs w:val="26"/>
        </w:rPr>
        <w:t xml:space="preserve">c. </w:t>
      </w: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>It works with UNIX and Windows operating systems but not with the OS/2</w:t>
      </w:r>
      <w:r w:rsidR="00B45D0D"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 </w:t>
      </w: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>operating system.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00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00"/>
          <w:sz w:val="26"/>
          <w:szCs w:val="26"/>
        </w:rPr>
        <w:t xml:space="preserve">d. </w:t>
      </w: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>It replaces the master boot record on your disk.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00"/>
          <w:sz w:val="26"/>
          <w:szCs w:val="26"/>
        </w:rPr>
      </w:pPr>
    </w:p>
    <w:p w:rsidR="00B45D0D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00"/>
          <w:sz w:val="26"/>
          <w:szCs w:val="26"/>
        </w:rPr>
      </w:pP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Answer </w:t>
      </w:r>
      <w:r w:rsidRPr="00D66FF5">
        <w:rPr>
          <w:rFonts w:ascii="AGaramond-Regular" w:hAnsi="AGaramond-Regular" w:cs="AGaramond-Regular"/>
          <w:color w:val="000000"/>
          <w:sz w:val="26"/>
          <w:szCs w:val="26"/>
          <w:highlight w:val="green"/>
        </w:rPr>
        <w:t>a</w:t>
      </w: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 is incorrect; each of these files can be located on separate partitions.</w:t>
      </w:r>
    </w:p>
    <w:p w:rsidR="00B45D0D" w:rsidRPr="00D66FF5" w:rsidRDefault="005D7D3A" w:rsidP="00B45D0D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00"/>
          <w:sz w:val="26"/>
          <w:szCs w:val="26"/>
        </w:rPr>
      </w:pP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 Answer </w:t>
      </w:r>
      <w:r w:rsidRPr="00D66FF5">
        <w:rPr>
          <w:rFonts w:ascii="AGaramond-Regular" w:hAnsi="AGaramond-Regular" w:cs="AGaramond-Regular"/>
          <w:color w:val="000000"/>
          <w:sz w:val="26"/>
          <w:szCs w:val="26"/>
          <w:highlight w:val="green"/>
        </w:rPr>
        <w:t>b</w:t>
      </w: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 is</w:t>
      </w:r>
      <w:r w:rsidR="00B45D0D"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 </w:t>
      </w: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incorrect; you can boot up to 16 different boot images. </w:t>
      </w:r>
    </w:p>
    <w:p w:rsidR="005D7D3A" w:rsidRPr="00D66FF5" w:rsidRDefault="005D7D3A" w:rsidP="00B45D0D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00"/>
          <w:sz w:val="26"/>
          <w:szCs w:val="26"/>
        </w:rPr>
      </w:pP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Answer </w:t>
      </w:r>
      <w:r w:rsidRPr="00D66FF5">
        <w:rPr>
          <w:rFonts w:ascii="AGaramond-Regular" w:hAnsi="AGaramond-Regular" w:cs="AGaramond-Regular"/>
          <w:color w:val="000000"/>
          <w:sz w:val="26"/>
          <w:szCs w:val="26"/>
          <w:highlight w:val="green"/>
        </w:rPr>
        <w:t>c</w:t>
      </w: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 is incorrect; LILO does</w:t>
      </w:r>
      <w:r w:rsidR="00B45D0D"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 </w:t>
      </w:r>
      <w:r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work with the OS/2 operating system. </w:t>
      </w:r>
      <w:r w:rsidRPr="00D66FF5">
        <w:rPr>
          <w:rFonts w:ascii="AGaramond-Bold" w:hAnsi="AGaramond-Bold" w:cs="AGaramond-Bold"/>
          <w:b/>
          <w:bCs/>
          <w:color w:val="000000"/>
          <w:sz w:val="26"/>
          <w:szCs w:val="26"/>
        </w:rPr>
        <w:t xml:space="preserve">Answer </w:t>
      </w:r>
      <w:r w:rsidRPr="00D66FF5">
        <w:rPr>
          <w:rFonts w:ascii="AGaramond-Bold" w:hAnsi="AGaramond-Bold" w:cs="AGaramond-Bold"/>
          <w:b/>
          <w:bCs/>
          <w:color w:val="000000"/>
          <w:sz w:val="26"/>
          <w:szCs w:val="26"/>
          <w:highlight w:val="magenta"/>
        </w:rPr>
        <w:t>d</w:t>
      </w:r>
      <w:r w:rsidRPr="00D66FF5">
        <w:rPr>
          <w:rFonts w:ascii="AGaramond-Bold" w:hAnsi="AGaramond-Bold" w:cs="AGaramond-Bold"/>
          <w:b/>
          <w:bCs/>
          <w:color w:val="000000"/>
          <w:sz w:val="26"/>
          <w:szCs w:val="26"/>
        </w:rPr>
        <w:t xml:space="preserve"> is correct; LILO does replace the master</w:t>
      </w:r>
      <w:r w:rsidR="00B45D0D" w:rsidRPr="00D66FF5">
        <w:rPr>
          <w:rFonts w:ascii="AGaramond-Regular" w:hAnsi="AGaramond-Regular" w:cs="AGaramond-Regular"/>
          <w:color w:val="000000"/>
          <w:sz w:val="26"/>
          <w:szCs w:val="26"/>
        </w:rPr>
        <w:t xml:space="preserve"> </w:t>
      </w:r>
      <w:r w:rsidRPr="00D66FF5">
        <w:rPr>
          <w:rFonts w:ascii="AGaramond-Bold" w:hAnsi="AGaramond-Bold" w:cs="AGaramond-Bold"/>
          <w:b/>
          <w:bCs/>
          <w:color w:val="000000"/>
          <w:sz w:val="26"/>
          <w:szCs w:val="26"/>
        </w:rPr>
        <w:t>boot record.</w:t>
      </w:r>
    </w:p>
    <w:p w:rsidR="00F1630F" w:rsidRPr="00D66FF5" w:rsidRDefault="00F1630F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color w:val="000000"/>
          <w:sz w:val="26"/>
          <w:szCs w:val="26"/>
        </w:rPr>
      </w:pPr>
    </w:p>
    <w:p w:rsidR="00F1630F" w:rsidRPr="00D66FF5" w:rsidRDefault="00F1630F" w:rsidP="00F1630F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color w:val="000000"/>
          <w:sz w:val="26"/>
          <w:szCs w:val="26"/>
        </w:rPr>
      </w:pPr>
    </w:p>
    <w:p w:rsidR="005D7D3A" w:rsidRPr="00D66FF5" w:rsidRDefault="005D7D3A" w:rsidP="00F1630F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7.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Which of the following options is valid with LILO?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MacUSADigital-Italic" w:hAnsi="Futura-Bold" w:cs="MacUSADigital-Italic"/>
          <w:i/>
          <w:iCs/>
          <w:color w:val="000000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00"/>
          <w:sz w:val="26"/>
          <w:szCs w:val="26"/>
        </w:rPr>
        <w:t xml:space="preserve">a. </w:t>
      </w:r>
      <w:r w:rsidRPr="00D66FF5">
        <w:rPr>
          <w:rFonts w:ascii="MacUSADigital-Regular" w:hAnsi="Futura-Bold" w:cs="MacUSADigital-Regular"/>
          <w:color w:val="000000"/>
          <w:sz w:val="26"/>
          <w:szCs w:val="26"/>
        </w:rPr>
        <w:t xml:space="preserve">-D </w:t>
      </w:r>
      <w:r w:rsidRPr="00D66FF5">
        <w:rPr>
          <w:rFonts w:ascii="MacUSADigital-Italic" w:hAnsi="Futura-Bold" w:cs="MacUSADigital-Italic"/>
          <w:i/>
          <w:iCs/>
          <w:color w:val="000000"/>
          <w:sz w:val="26"/>
          <w:szCs w:val="26"/>
        </w:rPr>
        <w:t>deciseconds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MacUSADigital-Italic" w:hAnsi="Futura-Bold" w:cs="MacUSADigital-Italic"/>
          <w:i/>
          <w:iCs/>
          <w:color w:val="000000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00"/>
          <w:sz w:val="26"/>
          <w:szCs w:val="26"/>
        </w:rPr>
        <w:t xml:space="preserve">b. </w:t>
      </w:r>
      <w:r w:rsidRPr="00D66FF5">
        <w:rPr>
          <w:rFonts w:ascii="MacUSADigital-Regular" w:hAnsi="Futura-Bold" w:cs="MacUSADigital-Regular"/>
          <w:color w:val="000000"/>
          <w:sz w:val="26"/>
          <w:szCs w:val="26"/>
        </w:rPr>
        <w:t xml:space="preserve">-d </w:t>
      </w:r>
      <w:r w:rsidRPr="00D66FF5">
        <w:rPr>
          <w:rFonts w:ascii="MacUSADigital-Italic" w:hAnsi="Futura-Bold" w:cs="MacUSADigital-Italic"/>
          <w:i/>
          <w:iCs/>
          <w:color w:val="000000"/>
          <w:sz w:val="26"/>
          <w:szCs w:val="26"/>
        </w:rPr>
        <w:t>label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MacUSADigital-Italic" w:hAnsi="Futura-Bold" w:cs="MacUSADigital-Italic"/>
          <w:i/>
          <w:iCs/>
          <w:color w:val="000000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00"/>
          <w:sz w:val="26"/>
          <w:szCs w:val="26"/>
        </w:rPr>
        <w:t xml:space="preserve">c. </w:t>
      </w:r>
      <w:r w:rsidRPr="00D66FF5">
        <w:rPr>
          <w:rFonts w:ascii="MacUSADigital-Regular" w:hAnsi="Futura-Bold" w:cs="MacUSADigital-Regular"/>
          <w:color w:val="000000"/>
          <w:sz w:val="26"/>
          <w:szCs w:val="26"/>
        </w:rPr>
        <w:t xml:space="preserve">-C </w:t>
      </w:r>
      <w:r w:rsidRPr="00D66FF5">
        <w:rPr>
          <w:rFonts w:ascii="MacUSADigital-Italic" w:hAnsi="Futura-Bold" w:cs="MacUSADigital-Italic"/>
          <w:i/>
          <w:iCs/>
          <w:color w:val="000000"/>
          <w:sz w:val="26"/>
          <w:szCs w:val="26"/>
        </w:rPr>
        <w:t>filename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color w:val="000000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00"/>
          <w:sz w:val="26"/>
          <w:szCs w:val="26"/>
        </w:rPr>
        <w:t xml:space="preserve">d. </w:t>
      </w:r>
      <w:r w:rsidRPr="00D66FF5">
        <w:rPr>
          <w:rFonts w:ascii="MacUSADigital-Regular" w:hAnsi="Futura-Bold" w:cs="MacUSADigital-Regular"/>
          <w:color w:val="000000"/>
          <w:sz w:val="26"/>
          <w:szCs w:val="26"/>
        </w:rPr>
        <w:t xml:space="preserve">-t </w:t>
      </w:r>
      <w:r w:rsidRPr="00D66FF5">
        <w:rPr>
          <w:rFonts w:ascii="MacUSADigital-Italic" w:hAnsi="Futura-Bold" w:cs="MacUSADigital-Italic"/>
          <w:i/>
          <w:iCs/>
          <w:color w:val="000000"/>
          <w:sz w:val="26"/>
          <w:szCs w:val="26"/>
        </w:rPr>
        <w:t>filename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color w:val="000000"/>
          <w:sz w:val="26"/>
          <w:szCs w:val="26"/>
        </w:rPr>
      </w:pPr>
    </w:p>
    <w:p w:rsidR="00B45D0D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lastRenderedPageBreak/>
        <w:t xml:space="preserve">Answer </w:t>
      </w:r>
      <w:r w:rsidRPr="00D66FF5">
        <w:rPr>
          <w:rFonts w:ascii="AGaramond-Regular" w:hAnsi="AGaramond-Regular" w:cs="AGaramond-Regular"/>
          <w:sz w:val="26"/>
          <w:szCs w:val="26"/>
          <w:highlight w:val="green"/>
        </w:rPr>
        <w:t>a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 is incorrect; the </w:t>
      </w:r>
      <w:r w:rsidRPr="00D66FF5">
        <w:rPr>
          <w:rFonts w:ascii="MacUSADigital-Regular" w:hAnsi="AGaramond-Regular" w:cs="MacUSADigital-Regular"/>
          <w:sz w:val="26"/>
          <w:szCs w:val="26"/>
        </w:rPr>
        <w:t xml:space="preserve">-D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option is used to specify the label as the default. </w:t>
      </w:r>
    </w:p>
    <w:p w:rsidR="00B45D0D" w:rsidRPr="00D66FF5" w:rsidRDefault="005D7D3A" w:rsidP="00B45D0D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</w:t>
      </w:r>
      <w:r w:rsidRPr="00D66FF5">
        <w:rPr>
          <w:rFonts w:ascii="AGaramond-Regular" w:hAnsi="AGaramond-Regular" w:cs="AGaramond-Regular"/>
          <w:sz w:val="26"/>
          <w:szCs w:val="26"/>
          <w:highlight w:val="green"/>
        </w:rPr>
        <w:t>b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 is</w:t>
      </w:r>
      <w:r w:rsidR="00B45D0D" w:rsidRPr="00D66FF5">
        <w:rPr>
          <w:rFonts w:ascii="AGaramond-Regular" w:hAnsi="AGaramond-Regular" w:cs="AGaramond-Regular"/>
          <w:sz w:val="26"/>
          <w:szCs w:val="26"/>
        </w:rPr>
        <w:t xml:space="preserve">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incorrect; the </w:t>
      </w:r>
      <w:r w:rsidRPr="00D66FF5">
        <w:rPr>
          <w:rFonts w:ascii="MacUSADigital-Regular" w:hAnsi="AGaramond-Regular" w:cs="MacUSADigital-Regular"/>
          <w:sz w:val="26"/>
          <w:szCs w:val="26"/>
        </w:rPr>
        <w:t xml:space="preserve">-d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option is used to specify the amount of time to delay. </w:t>
      </w:r>
    </w:p>
    <w:p w:rsidR="005D7D3A" w:rsidRPr="00D66FF5" w:rsidRDefault="005D7D3A" w:rsidP="00B45D0D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Answer </w:t>
      </w:r>
      <w:r w:rsidRPr="00D66FF5">
        <w:rPr>
          <w:rFonts w:ascii="AGaramond-Bold" w:hAnsi="AGaramond-Bold" w:cs="AGaramond-Bold"/>
          <w:b/>
          <w:bCs/>
          <w:sz w:val="26"/>
          <w:szCs w:val="26"/>
          <w:highlight w:val="magenta"/>
        </w:rPr>
        <w:t>c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 is correct;</w:t>
      </w:r>
      <w:r w:rsidR="00B45D0D" w:rsidRPr="00D66FF5">
        <w:rPr>
          <w:rFonts w:ascii="AGaramond-Regular" w:hAnsi="AGaramond-Regular" w:cs="AGaramond-Regular"/>
          <w:sz w:val="26"/>
          <w:szCs w:val="26"/>
        </w:rPr>
        <w:t xml:space="preserve">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use the </w:t>
      </w:r>
      <w:r w:rsidRPr="00D66FF5">
        <w:rPr>
          <w:rFonts w:ascii="MacUSADigital-Bold" w:hAnsi="AGaramond-Regular" w:cs="MacUSADigital-Bold"/>
          <w:b/>
          <w:bCs/>
          <w:sz w:val="26"/>
          <w:szCs w:val="26"/>
        </w:rPr>
        <w:t xml:space="preserve">-C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option to specify a configuration file.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Answer </w:t>
      </w:r>
      <w:r w:rsidRPr="00D66FF5">
        <w:rPr>
          <w:rFonts w:ascii="AGaramond-Regular" w:hAnsi="AGaramond-Regular" w:cs="AGaramond-Regular"/>
          <w:sz w:val="26"/>
          <w:szCs w:val="26"/>
          <w:highlight w:val="green"/>
        </w:rPr>
        <w:t>d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 is incorrect; the </w:t>
      </w:r>
      <w:r w:rsidR="00B45D0D" w:rsidRPr="00D66FF5">
        <w:rPr>
          <w:rFonts w:ascii="MacUSADigital-Regular" w:hAnsi="AGaramond-Regular" w:cs="MacUSADigital-Regular"/>
          <w:sz w:val="26"/>
          <w:szCs w:val="26"/>
        </w:rPr>
        <w:t>–</w:t>
      </w:r>
      <w:r w:rsidRPr="00D66FF5">
        <w:rPr>
          <w:rFonts w:ascii="MacUSADigital-Regular" w:hAnsi="AGaramond-Regular" w:cs="MacUSADigital-Regular"/>
          <w:sz w:val="26"/>
          <w:szCs w:val="26"/>
        </w:rPr>
        <w:t>t</w:t>
      </w:r>
      <w:r w:rsidR="00B45D0D" w:rsidRPr="00D66FF5">
        <w:rPr>
          <w:rFonts w:ascii="AGaramond-Regular" w:hAnsi="AGaramond-Regular" w:cs="AGaramond-Regular"/>
          <w:sz w:val="26"/>
          <w:szCs w:val="26"/>
        </w:rPr>
        <w:t xml:space="preserve"> </w:t>
      </w:r>
      <w:r w:rsidRPr="00D66FF5">
        <w:rPr>
          <w:rFonts w:ascii="AGaramond-Regular" w:hAnsi="AGaramond-Regular" w:cs="AGaramond-Regular"/>
          <w:sz w:val="26"/>
          <w:szCs w:val="26"/>
        </w:rPr>
        <w:t>option is used to test your configuration.</w:t>
      </w:r>
    </w:p>
    <w:p w:rsidR="005D7D3A" w:rsidRPr="00D66FF5" w:rsidRDefault="005D7D3A" w:rsidP="00B45D0D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8.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Which of the following is the default configuration file for LILO?</w:t>
      </w:r>
    </w:p>
    <w:p w:rsidR="00F1630F" w:rsidRPr="00D66FF5" w:rsidRDefault="00F1630F" w:rsidP="00F1630F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AGaramond-Regular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MacUSADigital-Regular" w:hAnsi="AGaramond-Regular" w:cs="MacUSADigital-Regular"/>
          <w:sz w:val="26"/>
          <w:szCs w:val="26"/>
        </w:rPr>
        <w:t>/etc/conf.lilo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AGaramond-Regular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MacUSADigital-Regular" w:hAnsi="AGaramond-Regular" w:cs="MacUSADigital-Regular"/>
          <w:sz w:val="26"/>
          <w:szCs w:val="26"/>
        </w:rPr>
        <w:t>/etc/lilocf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AGaramond-Regular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MacUSADigital-Regular" w:hAnsi="AGaramond-Regular" w:cs="MacUSADigital-Regular"/>
          <w:sz w:val="26"/>
          <w:szCs w:val="26"/>
        </w:rPr>
        <w:t>/etc/lilo.conf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AGaramond-Regular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MacUSADigital-Regular" w:hAnsi="AGaramond-Regular" w:cs="MacUSADigital-Regular"/>
          <w:sz w:val="26"/>
          <w:szCs w:val="26"/>
        </w:rPr>
        <w:t>/etc/liloconf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AGaramond-Regular" w:cs="MacUSADigital-Regular"/>
          <w:sz w:val="26"/>
          <w:szCs w:val="26"/>
        </w:rPr>
      </w:pPr>
    </w:p>
    <w:p w:rsidR="00B14F32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</w:t>
      </w:r>
      <w:r w:rsidRPr="00D66FF5">
        <w:rPr>
          <w:rFonts w:ascii="AGaramond-Regular" w:hAnsi="AGaramond-Regular" w:cs="AGaramond-Regular"/>
          <w:sz w:val="26"/>
          <w:szCs w:val="26"/>
          <w:highlight w:val="green"/>
        </w:rPr>
        <w:t>a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 is incorrect; this is not the default file. </w:t>
      </w:r>
    </w:p>
    <w:p w:rsidR="00B14F32" w:rsidRPr="00D66FF5" w:rsidRDefault="005D7D3A" w:rsidP="00B14F3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</w:t>
      </w:r>
      <w:r w:rsidRPr="00D66FF5">
        <w:rPr>
          <w:rFonts w:ascii="AGaramond-Regular" w:hAnsi="AGaramond-Regular" w:cs="AGaramond-Regular"/>
          <w:sz w:val="26"/>
          <w:szCs w:val="26"/>
          <w:highlight w:val="green"/>
        </w:rPr>
        <w:t>b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 is incorrect; this is not the</w:t>
      </w:r>
      <w:r w:rsidR="00B14F32" w:rsidRPr="00D66FF5">
        <w:rPr>
          <w:rFonts w:ascii="AGaramond-Regular" w:hAnsi="AGaramond-Regular" w:cs="AGaramond-Regular"/>
          <w:sz w:val="26"/>
          <w:szCs w:val="26"/>
        </w:rPr>
        <w:t xml:space="preserve">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default file. </w:t>
      </w:r>
    </w:p>
    <w:p w:rsidR="005D7D3A" w:rsidRPr="00D66FF5" w:rsidRDefault="005D7D3A" w:rsidP="00B14F3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Answer </w:t>
      </w:r>
      <w:r w:rsidRPr="00D66FF5">
        <w:rPr>
          <w:rFonts w:ascii="AGaramond-Bold" w:hAnsi="AGaramond-Bold" w:cs="AGaramond-Bold"/>
          <w:b/>
          <w:bCs/>
          <w:sz w:val="26"/>
          <w:szCs w:val="26"/>
          <w:highlight w:val="magenta"/>
        </w:rPr>
        <w:t>c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 is correct; the default file is called </w:t>
      </w:r>
      <w:r w:rsidRPr="00D66FF5">
        <w:rPr>
          <w:rFonts w:ascii="MacUSADigital-Bold" w:hAnsi="AGaramond-Regular" w:cs="MacUSADigital-Bold"/>
          <w:b/>
          <w:bCs/>
          <w:sz w:val="26"/>
          <w:szCs w:val="26"/>
        </w:rPr>
        <w:t xml:space="preserve">lilo.conf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and is located in</w:t>
      </w:r>
    </w:p>
    <w:p w:rsidR="00B14F32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the </w:t>
      </w:r>
      <w:r w:rsidRPr="00D66FF5">
        <w:rPr>
          <w:rFonts w:ascii="MacUSADigital-Bold" w:hAnsi="AGaramond-Regular" w:cs="MacUSADigital-Bold"/>
          <w:b/>
          <w:bCs/>
          <w:sz w:val="26"/>
          <w:szCs w:val="26"/>
        </w:rPr>
        <w:t xml:space="preserve">/etc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directory. </w:t>
      </w:r>
    </w:p>
    <w:p w:rsidR="005D7D3A" w:rsidRPr="00D66FF5" w:rsidRDefault="005D7D3A" w:rsidP="00B14F3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</w:t>
      </w:r>
      <w:r w:rsidRPr="00D66FF5">
        <w:rPr>
          <w:rFonts w:ascii="AGaramond-Regular" w:hAnsi="AGaramond-Regular" w:cs="AGaramond-Regular"/>
          <w:sz w:val="26"/>
          <w:szCs w:val="26"/>
          <w:highlight w:val="green"/>
        </w:rPr>
        <w:t>d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 is incorrect; this is not the default file.</w:t>
      </w:r>
    </w:p>
    <w:p w:rsidR="00F1630F" w:rsidRPr="00D66FF5" w:rsidRDefault="00F1630F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F1630F" w:rsidRPr="00D66FF5" w:rsidRDefault="00F1630F" w:rsidP="00F1630F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5D7D3A" w:rsidRPr="00D66FF5" w:rsidRDefault="005D7D3A" w:rsidP="00F1630F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9.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Which of the following commands will reboot your computer in 15 minutes?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AGaramond-Regular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MacUSADigital-Regular" w:hAnsi="AGaramond-Regular" w:cs="MacUSADigital-Regular"/>
          <w:sz w:val="26"/>
          <w:szCs w:val="26"/>
        </w:rPr>
        <w:t>shutdown +15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AGaramond-Regular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MacUSADigital-Regular" w:hAnsi="AGaramond-Regular" w:cs="MacUSADigital-Regular"/>
          <w:sz w:val="26"/>
          <w:szCs w:val="26"/>
        </w:rPr>
        <w:t>reboot +15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AGaramond-Regular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MacUSADigital-Regular" w:hAnsi="AGaramond-Regular" w:cs="MacUSADigital-Regular"/>
          <w:sz w:val="26"/>
          <w:szCs w:val="26"/>
        </w:rPr>
        <w:t>halt +15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AGaramond-Regular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MacUSADigital-Regular" w:hAnsi="AGaramond-Regular" w:cs="MacUSADigital-Regular"/>
          <w:sz w:val="26"/>
          <w:szCs w:val="26"/>
        </w:rPr>
        <w:t>shutdown now +15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AGaramond-Regular" w:cs="MacUSADigital-Regular"/>
          <w:sz w:val="26"/>
          <w:szCs w:val="26"/>
        </w:rPr>
      </w:pPr>
    </w:p>
    <w:p w:rsidR="008A1855" w:rsidRPr="00D66FF5" w:rsidRDefault="005D7D3A" w:rsidP="008A1855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Answer </w:t>
      </w:r>
      <w:r w:rsidRPr="00D66FF5">
        <w:rPr>
          <w:rFonts w:ascii="AGaramond-Bold" w:hAnsi="AGaramond-Bold" w:cs="AGaramond-Bold"/>
          <w:b/>
          <w:bCs/>
          <w:sz w:val="26"/>
          <w:szCs w:val="26"/>
          <w:highlight w:val="magenta"/>
        </w:rPr>
        <w:t>a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 is correct; this tells the </w:t>
      </w:r>
      <w:r w:rsidRPr="00D66FF5">
        <w:rPr>
          <w:rFonts w:ascii="MacUSADigital-Bold" w:hAnsi="AGaramond-Regular" w:cs="MacUSADigital-Bold"/>
          <w:b/>
          <w:bCs/>
          <w:sz w:val="26"/>
          <w:szCs w:val="26"/>
        </w:rPr>
        <w:t xml:space="preserve">shutdown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command to wait 15 minutes before starting</w:t>
      </w:r>
      <w:r w:rsidR="008A1855"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the shutdown process. </w:t>
      </w:r>
    </w:p>
    <w:p w:rsidR="008A1855" w:rsidRPr="00D66FF5" w:rsidRDefault="005D7D3A" w:rsidP="008A1855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</w:t>
      </w:r>
      <w:r w:rsidRPr="00D66FF5">
        <w:rPr>
          <w:rFonts w:ascii="AGaramond-Regular" w:hAnsi="AGaramond-Regular" w:cs="AGaramond-Regular"/>
          <w:sz w:val="26"/>
          <w:szCs w:val="26"/>
          <w:highlight w:val="green"/>
        </w:rPr>
        <w:t>b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 is incorrect; the </w:t>
      </w:r>
      <w:r w:rsidRPr="00D66FF5">
        <w:rPr>
          <w:rFonts w:ascii="MacUSADigital-Regular" w:hAnsi="AGaramond-Regular" w:cs="MacUSADigital-Regular"/>
          <w:sz w:val="26"/>
          <w:szCs w:val="26"/>
        </w:rPr>
        <w:t xml:space="preserve">reboot </w:t>
      </w:r>
      <w:r w:rsidRPr="00D66FF5">
        <w:rPr>
          <w:rFonts w:ascii="AGaramond-Regular" w:hAnsi="AGaramond-Regular" w:cs="AGaramond-Regular"/>
          <w:sz w:val="26"/>
          <w:szCs w:val="26"/>
        </w:rPr>
        <w:t>command restarts your</w:t>
      </w:r>
      <w:r w:rsidR="008A1855"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computer. </w:t>
      </w:r>
    </w:p>
    <w:p w:rsidR="008A1855" w:rsidRPr="00D66FF5" w:rsidRDefault="005D7D3A" w:rsidP="008A1855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</w:t>
      </w:r>
      <w:r w:rsidRPr="00D66FF5">
        <w:rPr>
          <w:rFonts w:ascii="AGaramond-Regular" w:hAnsi="AGaramond-Regular" w:cs="AGaramond-Regular"/>
          <w:sz w:val="26"/>
          <w:szCs w:val="26"/>
          <w:highlight w:val="green"/>
        </w:rPr>
        <w:t>c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 is incorrect; the </w:t>
      </w:r>
      <w:r w:rsidRPr="00D66FF5">
        <w:rPr>
          <w:rFonts w:ascii="MacUSADigital-Regular" w:hAnsi="AGaramond-Regular" w:cs="MacUSADigital-Regular"/>
          <w:sz w:val="26"/>
          <w:szCs w:val="26"/>
        </w:rPr>
        <w:t xml:space="preserve">halt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command stops your computer now. </w:t>
      </w:r>
    </w:p>
    <w:p w:rsidR="005D7D3A" w:rsidRPr="00D66FF5" w:rsidRDefault="005D7D3A" w:rsidP="008A1855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</w:t>
      </w:r>
      <w:r w:rsidRPr="00D66FF5">
        <w:rPr>
          <w:rFonts w:ascii="AGaramond-Regular" w:hAnsi="AGaramond-Regular" w:cs="AGaramond-Regular"/>
          <w:sz w:val="26"/>
          <w:szCs w:val="26"/>
          <w:highlight w:val="green"/>
        </w:rPr>
        <w:t>d</w:t>
      </w:r>
      <w:r w:rsidR="008A1855"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 </w:t>
      </w:r>
      <w:r w:rsidRPr="00D66FF5">
        <w:rPr>
          <w:rFonts w:ascii="AGaramond-Regular" w:hAnsi="AGaramond-Regular" w:cs="AGaramond-Regular"/>
          <w:sz w:val="26"/>
          <w:szCs w:val="26"/>
        </w:rPr>
        <w:t>is incorrect; you do not need to specify the time relative to now.</w:t>
      </w:r>
    </w:p>
    <w:p w:rsidR="00F1630F" w:rsidRPr="00D66FF5" w:rsidRDefault="00F1630F" w:rsidP="00F1630F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F1630F" w:rsidRPr="00D66FF5" w:rsidRDefault="00F1630F" w:rsidP="00F1630F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F1630F" w:rsidRPr="00D66FF5" w:rsidRDefault="00F1630F" w:rsidP="00F1630F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C246E5" w:rsidRPr="00D66FF5" w:rsidRDefault="005D7D3A" w:rsidP="00F1630F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10.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What does the command </w:t>
      </w:r>
      <w:r w:rsidRPr="00D66FF5">
        <w:rPr>
          <w:rFonts w:ascii="MacUSADigital-Regular" w:hAnsi="AGaramond-Regular" w:cs="MacUSADigital-Regular"/>
          <w:b/>
          <w:bCs/>
          <w:color w:val="0000FF"/>
          <w:sz w:val="26"/>
          <w:szCs w:val="26"/>
        </w:rPr>
        <w:t xml:space="preserve">shutdown -w now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do?</w:t>
      </w:r>
    </w:p>
    <w:p w:rsidR="00F1630F" w:rsidRPr="00D66FF5" w:rsidRDefault="00F1630F" w:rsidP="00F1630F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AGaramond-Regular" w:hAnsi="AGaramond-Regular" w:cs="AGaramond-Regular"/>
          <w:sz w:val="26"/>
          <w:szCs w:val="26"/>
        </w:rPr>
        <w:t>Shuts down the system after all users have logged out</w:t>
      </w:r>
    </w:p>
    <w:p w:rsidR="005D7D3A" w:rsidRPr="00D66FF5" w:rsidRDefault="005D7D3A" w:rsidP="00E447E9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AGaramond-Regular" w:hAnsi="AGaramond-Regular" w:cs="AGaramond-Regular"/>
          <w:sz w:val="26"/>
          <w:szCs w:val="26"/>
        </w:rPr>
        <w:t>Sends a message to the logged on users but does not actually shut down the</w:t>
      </w:r>
      <w:r w:rsidR="00E447E9" w:rsidRPr="00D66FF5">
        <w:rPr>
          <w:rFonts w:ascii="AGaramond-Regular" w:hAnsi="AGaramond-Regular" w:cs="AGaramond-Regular"/>
          <w:sz w:val="26"/>
          <w:szCs w:val="26"/>
        </w:rPr>
        <w:t xml:space="preserve"> </w:t>
      </w:r>
      <w:r w:rsidRPr="00D66FF5">
        <w:rPr>
          <w:rFonts w:ascii="AGaramond-Regular" w:hAnsi="AGaramond-Regular" w:cs="AGaramond-Regular"/>
          <w:sz w:val="26"/>
          <w:szCs w:val="26"/>
        </w:rPr>
        <w:t>system</w:t>
      </w:r>
      <w:r w:rsidR="00E447E9" w:rsidRPr="00D66FF5">
        <w:rPr>
          <w:rFonts w:ascii="AGaramond-Regular" w:hAnsi="AGaramond-Regular" w:cs="AGaramond-Regular"/>
          <w:sz w:val="26"/>
          <w:szCs w:val="26"/>
        </w:rPr>
        <w:t>.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AGaramond-Regular" w:hAnsi="AGaramond-Regular" w:cs="AGaramond-Regular"/>
          <w:sz w:val="26"/>
          <w:szCs w:val="26"/>
        </w:rPr>
        <w:t>Sends a message to the logged on users before shutting down the system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AGaramond-Regular" w:hAnsi="AGaramond-Regular" w:cs="AGaramond-Regular"/>
          <w:sz w:val="26"/>
          <w:szCs w:val="26"/>
        </w:rPr>
        <w:t>Nothing, because this is not valid syntax</w:t>
      </w:r>
      <w:r w:rsidR="00E447E9" w:rsidRPr="00D66FF5">
        <w:rPr>
          <w:rFonts w:ascii="AGaramond-Regular" w:hAnsi="AGaramond-Regular" w:cs="AGaramond-Regular"/>
          <w:sz w:val="26"/>
          <w:szCs w:val="26"/>
        </w:rPr>
        <w:t>.</w:t>
      </w:r>
    </w:p>
    <w:p w:rsidR="00F1630F" w:rsidRPr="00D66FF5" w:rsidRDefault="00F1630F" w:rsidP="00E447E9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F1630F" w:rsidRPr="00D66FF5" w:rsidRDefault="00F1630F" w:rsidP="00F1630F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E447E9" w:rsidRPr="00D66FF5" w:rsidRDefault="005D7D3A" w:rsidP="00F1630F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lastRenderedPageBreak/>
        <w:t xml:space="preserve">Answer </w:t>
      </w:r>
      <w:r w:rsidRPr="00D66FF5">
        <w:rPr>
          <w:rFonts w:ascii="AGaramond-Regular" w:hAnsi="AGaramond-Regular" w:cs="AGaramond-Regular"/>
          <w:sz w:val="26"/>
          <w:szCs w:val="26"/>
          <w:highlight w:val="green"/>
        </w:rPr>
        <w:t>a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 is incorrect; the </w:t>
      </w:r>
      <w:r w:rsidRPr="00D66FF5">
        <w:rPr>
          <w:rFonts w:ascii="MacUSADigital-Regular" w:hAnsi="AGaramond-Regular" w:cs="MacUSADigital-Regular"/>
          <w:sz w:val="26"/>
          <w:szCs w:val="26"/>
        </w:rPr>
        <w:t xml:space="preserve">shutdown </w:t>
      </w:r>
      <w:r w:rsidRPr="00D66FF5">
        <w:rPr>
          <w:rFonts w:ascii="AGaramond-Regular" w:hAnsi="AGaramond-Regular" w:cs="AGaramond-Regular"/>
          <w:sz w:val="26"/>
          <w:szCs w:val="26"/>
        </w:rPr>
        <w:t>command does not have the ability to monitor logged</w:t>
      </w:r>
      <w:r w:rsidR="00E447E9" w:rsidRPr="00D66FF5">
        <w:rPr>
          <w:rFonts w:ascii="AGaramond-Regular" w:hAnsi="AGaramond-Regular" w:cs="AGaramond-Regular"/>
          <w:sz w:val="26"/>
          <w:szCs w:val="26"/>
        </w:rPr>
        <w:t xml:space="preserve">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on users. </w:t>
      </w:r>
    </w:p>
    <w:p w:rsidR="00E447E9" w:rsidRPr="00D66FF5" w:rsidRDefault="005D7D3A" w:rsidP="00E447E9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Answer </w:t>
      </w:r>
      <w:r w:rsidRPr="00D66FF5">
        <w:rPr>
          <w:rFonts w:ascii="AGaramond-Bold" w:hAnsi="AGaramond-Bold" w:cs="AGaramond-Bold"/>
          <w:b/>
          <w:bCs/>
          <w:sz w:val="26"/>
          <w:szCs w:val="26"/>
          <w:highlight w:val="magenta"/>
        </w:rPr>
        <w:t>b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 is correct; the </w:t>
      </w:r>
      <w:r w:rsidRPr="00D66FF5">
        <w:rPr>
          <w:rFonts w:ascii="MacUSADigital-Bold" w:hAnsi="AGaramond-Regular" w:cs="MacUSADigital-Bold"/>
          <w:b/>
          <w:bCs/>
          <w:sz w:val="26"/>
          <w:szCs w:val="26"/>
        </w:rPr>
        <w:t xml:space="preserve">-w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option causes the </w:t>
      </w:r>
      <w:r w:rsidRPr="00D66FF5">
        <w:rPr>
          <w:rFonts w:ascii="MacUSADigital-Bold" w:hAnsi="AGaramond-Regular" w:cs="MacUSADigital-Bold"/>
          <w:b/>
          <w:bCs/>
          <w:sz w:val="26"/>
          <w:szCs w:val="26"/>
        </w:rPr>
        <w:t xml:space="preserve">shutdown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command to notify all</w:t>
      </w:r>
      <w:r w:rsidR="00E447E9" w:rsidRPr="00D66FF5">
        <w:rPr>
          <w:rFonts w:ascii="AGaramond-Regular" w:hAnsi="AGaramond-Regular" w:cs="AGaramond-Regular"/>
          <w:sz w:val="26"/>
          <w:szCs w:val="26"/>
        </w:rPr>
        <w:t xml:space="preserve">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user</w:t>
      </w:r>
      <w:r w:rsidR="00CE3EC0" w:rsidRPr="00D66FF5">
        <w:rPr>
          <w:rFonts w:ascii="AGaramond-Bold" w:hAnsi="AGaramond-Bold" w:cs="AGaramond-Bold"/>
          <w:b/>
          <w:bCs/>
          <w:sz w:val="26"/>
          <w:szCs w:val="26"/>
        </w:rPr>
        <w:t>s that the system is being shut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down without actually shutting down. </w:t>
      </w:r>
    </w:p>
    <w:p w:rsidR="00E447E9" w:rsidRPr="00D66FF5" w:rsidRDefault="005D7D3A" w:rsidP="00E447E9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</w:t>
      </w:r>
      <w:r w:rsidRPr="00D66FF5">
        <w:rPr>
          <w:rFonts w:ascii="AGaramond-Regular" w:hAnsi="AGaramond-Regular" w:cs="AGaramond-Regular"/>
          <w:sz w:val="26"/>
          <w:szCs w:val="26"/>
          <w:highlight w:val="green"/>
        </w:rPr>
        <w:t>c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 is</w:t>
      </w:r>
      <w:r w:rsidR="00E447E9" w:rsidRPr="00D66FF5">
        <w:rPr>
          <w:rFonts w:ascii="AGaramond-Regular" w:hAnsi="AGaramond-Regular" w:cs="AGaramond-Regular"/>
          <w:sz w:val="26"/>
          <w:szCs w:val="26"/>
        </w:rPr>
        <w:t xml:space="preserve"> </w:t>
      </w:r>
      <w:r w:rsidRPr="00D66FF5">
        <w:rPr>
          <w:rFonts w:ascii="AGaramond-Regular" w:hAnsi="AGaramond-Regular" w:cs="AGaramond-Regular"/>
          <w:sz w:val="26"/>
          <w:szCs w:val="26"/>
        </w:rPr>
        <w:t>incorrect; although the command would send a message to logged on users, it would</w:t>
      </w:r>
      <w:r w:rsidR="00E447E9" w:rsidRPr="00D66FF5">
        <w:rPr>
          <w:rFonts w:ascii="AGaramond-Regular" w:hAnsi="AGaramond-Regular" w:cs="AGaramond-Regular"/>
          <w:sz w:val="26"/>
          <w:szCs w:val="26"/>
        </w:rPr>
        <w:t xml:space="preserve">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restart the computer. </w:t>
      </w:r>
    </w:p>
    <w:p w:rsidR="005D7D3A" w:rsidRPr="00D66FF5" w:rsidRDefault="005D7D3A" w:rsidP="00E447E9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</w:t>
      </w:r>
      <w:r w:rsidRPr="00D66FF5">
        <w:rPr>
          <w:rFonts w:ascii="AGaramond-Regular" w:hAnsi="AGaramond-Regular" w:cs="AGaramond-Regular"/>
          <w:sz w:val="26"/>
          <w:szCs w:val="26"/>
          <w:highlight w:val="green"/>
        </w:rPr>
        <w:t>d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 is incorrect; this is valid syntax for the </w:t>
      </w:r>
      <w:r w:rsidRPr="00D66FF5">
        <w:rPr>
          <w:rFonts w:ascii="MacUSADigital-Regular" w:hAnsi="AGaramond-Regular" w:cs="MacUSADigital-Regular"/>
          <w:sz w:val="26"/>
          <w:szCs w:val="26"/>
        </w:rPr>
        <w:t xml:space="preserve">shutdown </w:t>
      </w:r>
      <w:r w:rsidRPr="00D66FF5">
        <w:rPr>
          <w:rFonts w:ascii="AGaramond-Regular" w:hAnsi="AGaramond-Regular" w:cs="AGaramond-Regular"/>
          <w:sz w:val="26"/>
          <w:szCs w:val="26"/>
        </w:rPr>
        <w:t>command.</w:t>
      </w:r>
    </w:p>
    <w:p w:rsidR="00F1630F" w:rsidRPr="00D66FF5" w:rsidRDefault="00F1630F" w:rsidP="00F1630F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F1630F" w:rsidRPr="00D66FF5" w:rsidRDefault="00F1630F" w:rsidP="00F1630F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14752D" w:rsidRPr="00D66FF5" w:rsidRDefault="0014752D">
      <w:pPr>
        <w:pBdr>
          <w:bottom w:val="single" w:sz="6" w:space="1" w:color="auto"/>
        </w:pBdr>
        <w:rPr>
          <w:rFonts w:ascii="Futura-Bold" w:hAnsi="Futura-Bold"/>
          <w:color w:val="000000"/>
          <w:sz w:val="26"/>
          <w:szCs w:val="26"/>
        </w:rPr>
      </w:pPr>
    </w:p>
    <w:p w:rsidR="005D7D3A" w:rsidRPr="00D66FF5" w:rsidRDefault="005D7D3A" w:rsidP="005D7D3A">
      <w:pPr>
        <w:jc w:val="center"/>
        <w:rPr>
          <w:b/>
          <w:bCs/>
          <w:color w:val="FF0000"/>
          <w:sz w:val="26"/>
          <w:szCs w:val="26"/>
          <w:rtl/>
        </w:rPr>
      </w:pPr>
    </w:p>
    <w:p w:rsidR="005D7D3A" w:rsidRPr="00D66FF5" w:rsidRDefault="005D7D3A" w:rsidP="005D7D3A">
      <w:pPr>
        <w:jc w:val="center"/>
        <w:rPr>
          <w:b/>
          <w:bCs/>
          <w:color w:val="FF0000"/>
          <w:sz w:val="26"/>
          <w:szCs w:val="26"/>
          <w:rtl/>
        </w:rPr>
      </w:pPr>
    </w:p>
    <w:p w:rsidR="00F1630F" w:rsidRPr="00D66FF5" w:rsidRDefault="00F1630F" w:rsidP="005D7D3A">
      <w:pPr>
        <w:jc w:val="center"/>
        <w:rPr>
          <w:b/>
          <w:bCs/>
          <w:color w:val="FF0000"/>
          <w:sz w:val="26"/>
          <w:szCs w:val="26"/>
          <w:rtl/>
        </w:rPr>
      </w:pPr>
    </w:p>
    <w:p w:rsidR="00F1630F" w:rsidRPr="00D66FF5" w:rsidRDefault="00F1630F" w:rsidP="005D7D3A">
      <w:pPr>
        <w:jc w:val="center"/>
        <w:rPr>
          <w:b/>
          <w:bCs/>
          <w:color w:val="FF0000"/>
          <w:sz w:val="26"/>
          <w:szCs w:val="26"/>
          <w:rtl/>
        </w:rPr>
      </w:pPr>
    </w:p>
    <w:p w:rsidR="00F1630F" w:rsidRPr="00D66FF5" w:rsidRDefault="00F1630F" w:rsidP="00F1630F">
      <w:pPr>
        <w:rPr>
          <w:b/>
          <w:bCs/>
          <w:color w:val="FF0000"/>
          <w:sz w:val="26"/>
          <w:szCs w:val="26"/>
          <w:rtl/>
        </w:rPr>
      </w:pPr>
    </w:p>
    <w:p w:rsidR="005D7D3A" w:rsidRPr="00D66FF5" w:rsidRDefault="005D7D3A" w:rsidP="005D7D3A">
      <w:pPr>
        <w:jc w:val="center"/>
        <w:rPr>
          <w:b/>
          <w:bCs/>
          <w:color w:val="FF0000"/>
          <w:sz w:val="26"/>
          <w:szCs w:val="26"/>
          <w:rtl/>
        </w:rPr>
      </w:pP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Futura-Bold" w:hAnsi="Futura-Bold" w:cs="Futura-Bold"/>
          <w:b/>
          <w:bCs/>
          <w:color w:val="FF0000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FF0000"/>
          <w:sz w:val="26"/>
          <w:szCs w:val="26"/>
        </w:rPr>
        <w:t>PRACTICE TEST</w:t>
      </w:r>
      <w:r w:rsidR="0080415C" w:rsidRPr="00D66FF5">
        <w:rPr>
          <w:rFonts w:ascii="Futura-Bold" w:hAnsi="Futura-Bold" w:cs="Futura-Bold"/>
          <w:b/>
          <w:bCs/>
          <w:color w:val="FF0000"/>
          <w:sz w:val="26"/>
          <w:szCs w:val="26"/>
        </w:rPr>
        <w:t>(2)</w:t>
      </w:r>
    </w:p>
    <w:p w:rsidR="00F1630F" w:rsidRPr="00D66FF5" w:rsidRDefault="00F1630F" w:rsidP="00F1630F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Futura-Bold" w:hAnsi="Futura-Bold" w:cs="Futura-Bold"/>
          <w:b/>
          <w:bCs/>
          <w:color w:val="FF0000"/>
          <w:sz w:val="26"/>
          <w:szCs w:val="26"/>
        </w:rPr>
      </w:pPr>
    </w:p>
    <w:p w:rsidR="005D7D3A" w:rsidRPr="00D66FF5" w:rsidRDefault="005D7D3A" w:rsidP="0080415C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1.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On a system with 8MB of RAM, what is the minimum and maximum recommended</w:t>
      </w:r>
      <w:r w:rsidR="0080415C"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sizes of the swap partition?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AGaramond-Regular" w:hAnsi="AGaramond-Regular" w:cs="AGaramond-Regular"/>
          <w:sz w:val="26"/>
          <w:szCs w:val="26"/>
        </w:rPr>
        <w:t>8MB minimum, 16MB maximum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AGaramond-Regular" w:hAnsi="AGaramond-Regular" w:cs="AGaramond-Regular"/>
          <w:sz w:val="26"/>
          <w:szCs w:val="26"/>
        </w:rPr>
        <w:t>8MB minimum, 128MB maximum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AGaramond-Regular" w:hAnsi="AGaramond-Regular" w:cs="AGaramond-Regular"/>
          <w:sz w:val="26"/>
          <w:szCs w:val="26"/>
        </w:rPr>
        <w:t>16MB minimum, 16MB maximum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AGaramond-Regular" w:hAnsi="AGaramond-Regular" w:cs="AGaramond-Regular"/>
          <w:sz w:val="26"/>
          <w:szCs w:val="26"/>
        </w:rPr>
        <w:t>16MB minimum, 128MB maximum</w:t>
      </w:r>
    </w:p>
    <w:p w:rsidR="00F1630F" w:rsidRPr="00D66FF5" w:rsidRDefault="00F1630F" w:rsidP="00F1630F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F1630F" w:rsidRPr="00D66FF5" w:rsidRDefault="005D7D3A" w:rsidP="00F1630F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</w:t>
      </w:r>
      <w:r w:rsidRPr="00D66FF5">
        <w:rPr>
          <w:rFonts w:ascii="AGaramond-Regular" w:hAnsi="AGaramond-Regular" w:cs="AGaramond-Regular"/>
          <w:sz w:val="26"/>
          <w:szCs w:val="26"/>
          <w:highlight w:val="green"/>
        </w:rPr>
        <w:t>a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 is incorrect; the swap partition should be equal to twice the amount of RAM</w:t>
      </w:r>
      <w:r w:rsidR="00F1630F" w:rsidRPr="00D66FF5">
        <w:rPr>
          <w:rFonts w:ascii="AGaramond-Regular" w:hAnsi="AGaramond-Regular" w:cs="AGaramond-Regular"/>
          <w:sz w:val="26"/>
          <w:szCs w:val="26"/>
        </w:rPr>
        <w:t xml:space="preserve">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and can be up to 128MB. </w:t>
      </w:r>
    </w:p>
    <w:p w:rsidR="00F1630F" w:rsidRPr="00D66FF5" w:rsidRDefault="005D7D3A" w:rsidP="00F1630F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</w:t>
      </w:r>
      <w:r w:rsidRPr="00D66FF5">
        <w:rPr>
          <w:rFonts w:ascii="AGaramond-Regular" w:hAnsi="AGaramond-Regular" w:cs="AGaramond-Regular"/>
          <w:sz w:val="26"/>
          <w:szCs w:val="26"/>
          <w:highlight w:val="green"/>
        </w:rPr>
        <w:t>b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 is incorrect; the swap partition should be twice the</w:t>
      </w:r>
      <w:r w:rsidR="00F1630F" w:rsidRPr="00D66FF5">
        <w:rPr>
          <w:rFonts w:ascii="AGaramond-Regular" w:hAnsi="AGaramond-Regular" w:cs="AGaramond-Regular"/>
          <w:sz w:val="26"/>
          <w:szCs w:val="26"/>
        </w:rPr>
        <w:t xml:space="preserve">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amount of RAM. </w:t>
      </w:r>
    </w:p>
    <w:p w:rsidR="005D7D3A" w:rsidRPr="00D66FF5" w:rsidRDefault="005D7D3A" w:rsidP="00F1630F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</w:t>
      </w:r>
      <w:r w:rsidRPr="00D66FF5">
        <w:rPr>
          <w:rFonts w:ascii="AGaramond-Regular" w:hAnsi="AGaramond-Regular" w:cs="AGaramond-Regular"/>
          <w:sz w:val="26"/>
          <w:szCs w:val="26"/>
          <w:highlight w:val="green"/>
        </w:rPr>
        <w:t>c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 is incorrect; although the minimum size is correct, the maximum</w:t>
      </w:r>
    </w:p>
    <w:p w:rsidR="00F1630F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allowable size is 128MB. </w:t>
      </w:r>
    </w:p>
    <w:p w:rsidR="005D7D3A" w:rsidRPr="00D66FF5" w:rsidRDefault="005D7D3A" w:rsidP="00F1630F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Answer </w:t>
      </w:r>
      <w:r w:rsidRPr="00D66FF5">
        <w:rPr>
          <w:rFonts w:ascii="AGaramond-Bold" w:hAnsi="AGaramond-Bold" w:cs="AGaramond-Bold"/>
          <w:b/>
          <w:bCs/>
          <w:sz w:val="26"/>
          <w:szCs w:val="26"/>
          <w:highlight w:val="magenta"/>
        </w:rPr>
        <w:t>d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 is correct; the minimum should be twice the</w:t>
      </w:r>
      <w:r w:rsidR="00F1630F"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amount of RAM (or 2</w:t>
      </w:r>
      <w:r w:rsidRPr="00D66FF5">
        <w:rPr>
          <w:rFonts w:ascii="Symbol" w:hAnsi="Symbol" w:cs="Symbol"/>
          <w:sz w:val="26"/>
          <w:szCs w:val="26"/>
        </w:rPr>
        <w:t>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8MB) and the maximum allowable size is 128MB.</w:t>
      </w:r>
    </w:p>
    <w:p w:rsidR="00F1630F" w:rsidRPr="00D66FF5" w:rsidRDefault="00F1630F" w:rsidP="00F1630F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2.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When using the </w:t>
      </w: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 xml:space="preserve">fdisk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command, how do you indicate what size to make the partition?</w:t>
      </w:r>
    </w:p>
    <w:p w:rsidR="005D7D3A" w:rsidRPr="00D66FF5" w:rsidRDefault="005D7D3A" w:rsidP="00F1630F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AGaramond-Regular" w:hAnsi="AGaramond-Regular" w:cs="AGaramond-Regular"/>
          <w:sz w:val="26"/>
          <w:szCs w:val="26"/>
        </w:rPr>
        <w:t>Indicate the starting and ending cylinders, which can be located anywhere on</w:t>
      </w:r>
      <w:r w:rsidR="00F1630F" w:rsidRPr="00D66FF5">
        <w:rPr>
          <w:rFonts w:ascii="AGaramond-Regular" w:hAnsi="AGaramond-Regular" w:cs="AGaramond-Regular"/>
          <w:sz w:val="26"/>
          <w:szCs w:val="26"/>
        </w:rPr>
        <w:t xml:space="preserve"> </w:t>
      </w:r>
      <w:r w:rsidRPr="00D66FF5">
        <w:rPr>
          <w:rFonts w:ascii="AGaramond-Regular" w:hAnsi="AGaramond-Regular" w:cs="AGaramond-Regular"/>
          <w:sz w:val="26"/>
          <w:szCs w:val="26"/>
        </w:rPr>
        <w:t>the hard disk.</w:t>
      </w:r>
    </w:p>
    <w:p w:rsidR="005D7D3A" w:rsidRPr="00D66FF5" w:rsidRDefault="005D7D3A" w:rsidP="00F1630F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lastRenderedPageBreak/>
        <w:t xml:space="preserve">b.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Pass the size of the partition as </w:t>
      </w:r>
      <w:r w:rsidRPr="00D66FF5">
        <w:rPr>
          <w:rFonts w:ascii="MacUSADigital-Regular" w:hAnsi="Futura-Bold" w:cs="MacUSADigital-Regular"/>
          <w:sz w:val="26"/>
          <w:szCs w:val="26"/>
        </w:rPr>
        <w:t>+</w:t>
      </w:r>
      <w:r w:rsidRPr="00D66FF5">
        <w:rPr>
          <w:rFonts w:ascii="MacUSADigital-Italic" w:hAnsi="Futura-Bold" w:cs="MacUSADigital-Italic"/>
          <w:i/>
          <w:iCs/>
          <w:sz w:val="26"/>
          <w:szCs w:val="26"/>
        </w:rPr>
        <w:t>n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M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to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fdisk </w:t>
      </w:r>
      <w:r w:rsidRPr="00D66FF5">
        <w:rPr>
          <w:rFonts w:ascii="AGaramond-Regular" w:hAnsi="AGaramond-Regular" w:cs="AGaramond-Regular"/>
          <w:sz w:val="26"/>
          <w:szCs w:val="26"/>
        </w:rPr>
        <w:t>command from the command</w:t>
      </w:r>
      <w:r w:rsidR="00F1630F" w:rsidRPr="00D66FF5">
        <w:rPr>
          <w:rFonts w:ascii="AGaramond-Regular" w:hAnsi="AGaramond-Regular" w:cs="AGaramond-Regular"/>
          <w:sz w:val="26"/>
          <w:szCs w:val="26"/>
        </w:rPr>
        <w:t xml:space="preserve"> </w:t>
      </w:r>
      <w:r w:rsidRPr="00D66FF5">
        <w:rPr>
          <w:rFonts w:ascii="AGaramond-Regular" w:hAnsi="AGaramond-Regular" w:cs="AGaramond-Regular"/>
          <w:sz w:val="26"/>
          <w:szCs w:val="26"/>
        </w:rPr>
        <w:t>line.</w:t>
      </w:r>
    </w:p>
    <w:p w:rsidR="005D7D3A" w:rsidRPr="00D66FF5" w:rsidRDefault="005D7D3A" w:rsidP="00F1630F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AGaramond-Regular" w:hAnsi="AGaramond-Regular" w:cs="AGaramond-Regular"/>
          <w:sz w:val="26"/>
          <w:szCs w:val="26"/>
        </w:rPr>
        <w:t>Enter the starting cylinder, which should immediately follow the last partition</w:t>
      </w:r>
      <w:r w:rsidR="00F1630F" w:rsidRPr="00D66FF5">
        <w:rPr>
          <w:rFonts w:ascii="AGaramond-Regular" w:hAnsi="AGaramond-Regular" w:cs="AGaramond-Regular"/>
          <w:sz w:val="26"/>
          <w:szCs w:val="26"/>
        </w:rPr>
        <w:t xml:space="preserve"> </w:t>
      </w:r>
      <w:r w:rsidRPr="00D66FF5">
        <w:rPr>
          <w:rFonts w:ascii="AGaramond-Regular" w:hAnsi="AGaramond-Regular" w:cs="AGaramond-Regular"/>
          <w:sz w:val="26"/>
          <w:szCs w:val="26"/>
        </w:rPr>
        <w:t>and the ending cylinder or size.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After selecting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n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to indicate a new partition, indicate its size as </w:t>
      </w:r>
      <w:r w:rsidRPr="00D66FF5">
        <w:rPr>
          <w:rFonts w:ascii="MacUSADigital-Regular" w:hAnsi="Futura-Bold" w:cs="MacUSADigital-Regular"/>
          <w:sz w:val="26"/>
          <w:szCs w:val="26"/>
        </w:rPr>
        <w:t>+</w:t>
      </w:r>
      <w:r w:rsidRPr="00D66FF5">
        <w:rPr>
          <w:rFonts w:ascii="MacUSADigital-Italic" w:hAnsi="Futura-Bold" w:cs="MacUSADigital-Italic"/>
          <w:i/>
          <w:iCs/>
          <w:sz w:val="26"/>
          <w:szCs w:val="26"/>
        </w:rPr>
        <w:t>n</w:t>
      </w:r>
      <w:r w:rsidRPr="00D66FF5">
        <w:rPr>
          <w:rFonts w:ascii="MacUSADigital-Regular" w:hAnsi="Futura-Bold" w:cs="MacUSADigital-Regular"/>
          <w:sz w:val="26"/>
          <w:szCs w:val="26"/>
        </w:rPr>
        <w:t>M</w:t>
      </w:r>
      <w:r w:rsidRPr="00D66FF5">
        <w:rPr>
          <w:rFonts w:ascii="AGaramond-Regular" w:hAnsi="AGaramond-Regular" w:cs="AGaramond-Regular"/>
          <w:sz w:val="26"/>
          <w:szCs w:val="26"/>
        </w:rPr>
        <w:t>.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</w:p>
    <w:p w:rsidR="00AC4E89" w:rsidRPr="00D66FF5" w:rsidRDefault="005D7D3A" w:rsidP="00AC4E89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</w:t>
      </w:r>
      <w:r w:rsidRPr="00D66FF5">
        <w:rPr>
          <w:rFonts w:ascii="AGaramond-Regular" w:hAnsi="AGaramond-Regular" w:cs="AGaramond-Regular"/>
          <w:sz w:val="26"/>
          <w:szCs w:val="26"/>
          <w:highlight w:val="green"/>
        </w:rPr>
        <w:t>a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 is incorrect; the starting cylinder must be the next one after the ending cylinder</w:t>
      </w:r>
      <w:r w:rsidR="00AC4E89" w:rsidRPr="00D66FF5">
        <w:rPr>
          <w:rFonts w:ascii="AGaramond-Regular" w:hAnsi="AGaramond-Regular" w:cs="AGaramond-Regular"/>
          <w:sz w:val="26"/>
          <w:szCs w:val="26"/>
        </w:rPr>
        <w:t xml:space="preserve">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of the prior partition. </w:t>
      </w:r>
    </w:p>
    <w:p w:rsidR="005D7D3A" w:rsidRPr="00D66FF5" w:rsidRDefault="005D7D3A" w:rsidP="00AC4E89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</w:t>
      </w:r>
      <w:r w:rsidRPr="00D66FF5">
        <w:rPr>
          <w:rFonts w:ascii="AGaramond-Regular" w:hAnsi="AGaramond-Regular" w:cs="AGaramond-Regular"/>
          <w:sz w:val="26"/>
          <w:szCs w:val="26"/>
          <w:highlight w:val="green"/>
        </w:rPr>
        <w:t>b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 is incorrect; </w:t>
      </w:r>
      <w:r w:rsidRPr="00D66FF5">
        <w:rPr>
          <w:rFonts w:ascii="MacUSADigital-Regular" w:hAnsi="AGaramond-Regular" w:cs="MacUSADigital-Regular"/>
          <w:sz w:val="26"/>
          <w:szCs w:val="26"/>
        </w:rPr>
        <w:t xml:space="preserve">fdisk </w:t>
      </w:r>
      <w:r w:rsidRPr="00D66FF5">
        <w:rPr>
          <w:rFonts w:ascii="AGaramond-Regular" w:hAnsi="AGaramond-Regular" w:cs="AGaramond-Regular"/>
          <w:sz w:val="26"/>
          <w:szCs w:val="26"/>
        </w:rPr>
        <w:t>takes only the name of the partition to</w:t>
      </w:r>
    </w:p>
    <w:p w:rsidR="00AC4E89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divide as an argument. </w:t>
      </w:r>
    </w:p>
    <w:p w:rsidR="005D7D3A" w:rsidRPr="00D66FF5" w:rsidRDefault="005D7D3A" w:rsidP="009C7E0F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Answer </w:t>
      </w:r>
      <w:r w:rsidRPr="00D66FF5">
        <w:rPr>
          <w:rFonts w:ascii="AGaramond-Bold" w:hAnsi="AGaramond-Bold" w:cs="AGaramond-Bold"/>
          <w:b/>
          <w:bCs/>
          <w:sz w:val="26"/>
          <w:szCs w:val="26"/>
          <w:highlight w:val="magenta"/>
        </w:rPr>
        <w:t>c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 is correct; you must enter the starting cylinder,</w:t>
      </w:r>
      <w:r w:rsidR="009C7E0F"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which has to be the next one after the ending cylinder of the last partition. You can</w:t>
      </w:r>
    </w:p>
    <w:p w:rsidR="00AC4E89" w:rsidRPr="00D66FF5" w:rsidRDefault="005D7D3A" w:rsidP="00AC4E89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then enter either the ending cylinder or the desired partition size, such as </w:t>
      </w:r>
      <w:r w:rsidRPr="00D66FF5">
        <w:rPr>
          <w:rFonts w:ascii="MacUSADigital-Bold" w:hAnsi="AGaramond-Regular" w:cs="MacUSADigital-Bold"/>
          <w:b/>
          <w:bCs/>
          <w:sz w:val="26"/>
          <w:szCs w:val="26"/>
        </w:rPr>
        <w:t>+80M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, to</w:t>
      </w:r>
      <w:r w:rsidR="00AC4E89"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create an 80MB partition. </w:t>
      </w:r>
    </w:p>
    <w:p w:rsidR="005D7D3A" w:rsidRPr="00D66FF5" w:rsidRDefault="005D7D3A" w:rsidP="00AC4E89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</w:t>
      </w:r>
      <w:r w:rsidRPr="00D66FF5">
        <w:rPr>
          <w:rFonts w:ascii="AGaramond-Regular" w:hAnsi="AGaramond-Regular" w:cs="AGaramond-Regular"/>
          <w:sz w:val="26"/>
          <w:szCs w:val="26"/>
          <w:highlight w:val="green"/>
        </w:rPr>
        <w:t>d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 is incorrect; you must first specify the starting</w:t>
      </w:r>
      <w:r w:rsidR="00AC4E89" w:rsidRPr="00D66FF5">
        <w:rPr>
          <w:rFonts w:ascii="AGaramond-Regular" w:hAnsi="AGaramond-Regular" w:cs="AGaramond-Regular"/>
          <w:sz w:val="26"/>
          <w:szCs w:val="26"/>
        </w:rPr>
        <w:t xml:space="preserve"> </w:t>
      </w:r>
      <w:r w:rsidRPr="00D66FF5">
        <w:rPr>
          <w:rFonts w:ascii="AGaramond-Regular" w:hAnsi="AGaramond-Regular" w:cs="AGaramond-Regular"/>
          <w:sz w:val="26"/>
          <w:szCs w:val="26"/>
        </w:rPr>
        <w:t>cylinder before the size of the partition.</w:t>
      </w:r>
    </w:p>
    <w:p w:rsidR="00AC4E89" w:rsidRPr="00D66FF5" w:rsidRDefault="00AC4E89" w:rsidP="00AC4E89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5D7D3A" w:rsidRPr="00D66FF5" w:rsidRDefault="005D7D3A" w:rsidP="009C7E0F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3.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You have three partitions on your hard disk and 2GB of free space. You need to</w:t>
      </w:r>
      <w:r w:rsidR="009C7E0F"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install an application that needs two partitions, a 50MB and a 300MB partition.</w:t>
      </w:r>
      <w:r w:rsidR="009C7E0F"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What should you do?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AGaramond-Regular" w:hAnsi="AGaramond-Regular" w:cs="AGaramond-Regular"/>
          <w:sz w:val="26"/>
          <w:szCs w:val="26"/>
        </w:rPr>
        <w:t>Create two new partitions in the free space.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Create a new primary partition of 350MB and then use </w:t>
      </w:r>
      <w:r w:rsidRPr="00D66FF5">
        <w:rPr>
          <w:rFonts w:ascii="MacUSADigital-Regular" w:hAnsi="AGaramond-Regular" w:cs="MacUSADigital-Regular"/>
          <w:sz w:val="26"/>
          <w:szCs w:val="26"/>
        </w:rPr>
        <w:t xml:space="preserve">mkfs </w:t>
      </w:r>
      <w:r w:rsidRPr="00D66FF5">
        <w:rPr>
          <w:rFonts w:ascii="AGaramond-Regular" w:hAnsi="AGaramond-Regular" w:cs="AGaramond-Regular"/>
          <w:sz w:val="26"/>
          <w:szCs w:val="26"/>
        </w:rPr>
        <w:t>to divide it.</w:t>
      </w:r>
    </w:p>
    <w:p w:rsidR="005D7D3A" w:rsidRPr="00D66FF5" w:rsidRDefault="005D7D3A" w:rsidP="009C7E0F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AGaramond-Regular" w:hAnsi="AGaramond-Regular" w:cs="AGaramond-Regular"/>
          <w:sz w:val="26"/>
          <w:szCs w:val="26"/>
        </w:rPr>
        <w:t>Create a new extended partition of 2GB in size and then create two logical</w:t>
      </w:r>
      <w:r w:rsidR="009C7E0F" w:rsidRPr="00D66FF5">
        <w:rPr>
          <w:rFonts w:ascii="AGaramond-Regular" w:hAnsi="AGaramond-Regular" w:cs="AGaramond-Regular"/>
          <w:sz w:val="26"/>
          <w:szCs w:val="26"/>
        </w:rPr>
        <w:t xml:space="preserve"> </w:t>
      </w:r>
      <w:r w:rsidRPr="00D66FF5">
        <w:rPr>
          <w:rFonts w:ascii="AGaramond-Regular" w:hAnsi="AGaramond-Regular" w:cs="AGaramond-Regular"/>
          <w:sz w:val="26"/>
          <w:szCs w:val="26"/>
        </w:rPr>
        <w:t>drives, one 50MB and one 350MB in size.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AGaramond-Regular" w:hAnsi="AGaramond-Regular" w:cs="AGaramond-Regular"/>
          <w:sz w:val="26"/>
          <w:szCs w:val="26"/>
        </w:rPr>
        <w:t>Back up one of your partitions, delete it, and then re-create it, making it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350MB bigger.</w:t>
      </w:r>
    </w:p>
    <w:p w:rsidR="009C7E0F" w:rsidRPr="00D66FF5" w:rsidRDefault="009C7E0F" w:rsidP="009C7E0F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9C7E0F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</w:t>
      </w:r>
      <w:r w:rsidRPr="00D66FF5">
        <w:rPr>
          <w:rFonts w:ascii="AGaramond-Regular" w:hAnsi="AGaramond-Regular" w:cs="AGaramond-Regular"/>
          <w:sz w:val="26"/>
          <w:szCs w:val="26"/>
          <w:highlight w:val="green"/>
        </w:rPr>
        <w:t>a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 is incorrect; you can have only a total of four partitions. </w:t>
      </w:r>
    </w:p>
    <w:p w:rsidR="009C7E0F" w:rsidRPr="00D66FF5" w:rsidRDefault="005D7D3A" w:rsidP="009C7E0F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</w:t>
      </w:r>
      <w:r w:rsidRPr="00D66FF5">
        <w:rPr>
          <w:rFonts w:ascii="AGaramond-Regular" w:hAnsi="AGaramond-Regular" w:cs="AGaramond-Regular"/>
          <w:sz w:val="26"/>
          <w:szCs w:val="26"/>
          <w:highlight w:val="green"/>
        </w:rPr>
        <w:t>b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 is incorrect;</w:t>
      </w:r>
      <w:r w:rsidR="009C7E0F" w:rsidRPr="00D66FF5">
        <w:rPr>
          <w:rFonts w:ascii="AGaramond-Regular" w:hAnsi="AGaramond-Regular" w:cs="AGaramond-Regular"/>
          <w:sz w:val="26"/>
          <w:szCs w:val="26"/>
        </w:rPr>
        <w:t xml:space="preserve">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the </w:t>
      </w:r>
      <w:r w:rsidRPr="00D66FF5">
        <w:rPr>
          <w:rFonts w:ascii="MacUSADigital-Regular" w:hAnsi="AGaramond-Regular" w:cs="MacUSADigital-Regular"/>
          <w:sz w:val="26"/>
          <w:szCs w:val="26"/>
        </w:rPr>
        <w:t xml:space="preserve">mkfs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command is used to create a filesystem on the new partition. </w:t>
      </w:r>
    </w:p>
    <w:p w:rsidR="009C7E0F" w:rsidRPr="00D66FF5" w:rsidRDefault="005D7D3A" w:rsidP="009C7E0F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Answer </w:t>
      </w:r>
      <w:r w:rsidRPr="00D66FF5">
        <w:rPr>
          <w:rFonts w:ascii="AGaramond-Bold" w:hAnsi="AGaramond-Bold" w:cs="AGaramond-Bold"/>
          <w:b/>
          <w:bCs/>
          <w:sz w:val="26"/>
          <w:szCs w:val="26"/>
          <w:highlight w:val="magenta"/>
        </w:rPr>
        <w:t>c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 is correct;</w:t>
      </w:r>
      <w:r w:rsidR="009C7E0F" w:rsidRPr="00D66FF5">
        <w:rPr>
          <w:rFonts w:ascii="AGaramond-Regular" w:hAnsi="AGaramond-Regular" w:cs="AGaramond-Regular"/>
          <w:sz w:val="26"/>
          <w:szCs w:val="26"/>
        </w:rPr>
        <w:t xml:space="preserve">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because you can have only a total of four partitions, you must create an</w:t>
      </w:r>
      <w:r w:rsidR="009C7E0F" w:rsidRPr="00D66FF5">
        <w:rPr>
          <w:rFonts w:ascii="AGaramond-Regular" w:hAnsi="AGaramond-Regular" w:cs="AGaramond-Regular"/>
          <w:sz w:val="26"/>
          <w:szCs w:val="26"/>
        </w:rPr>
        <w:t xml:space="preserve">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extended partition that can be divided into logical drives. </w:t>
      </w:r>
    </w:p>
    <w:p w:rsidR="005D7D3A" w:rsidRPr="00D66FF5" w:rsidRDefault="005D7D3A" w:rsidP="009C7E0F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</w:t>
      </w:r>
      <w:r w:rsidRPr="00D66FF5">
        <w:rPr>
          <w:rFonts w:ascii="AGaramond-Regular" w:hAnsi="AGaramond-Regular" w:cs="AGaramond-Regular"/>
          <w:sz w:val="26"/>
          <w:szCs w:val="26"/>
          <w:highlight w:val="green"/>
        </w:rPr>
        <w:t>d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 is incorrect;</w:t>
      </w:r>
      <w:r w:rsidR="009C7E0F" w:rsidRPr="00D66FF5">
        <w:rPr>
          <w:rFonts w:ascii="AGaramond-Regular" w:hAnsi="AGaramond-Regular" w:cs="AGaramond-Regular"/>
          <w:sz w:val="26"/>
          <w:szCs w:val="26"/>
        </w:rPr>
        <w:t xml:space="preserve"> </w:t>
      </w:r>
      <w:r w:rsidRPr="00D66FF5">
        <w:rPr>
          <w:rFonts w:ascii="AGaramond-Regular" w:hAnsi="AGaramond-Regular" w:cs="AGaramond-Regular"/>
          <w:sz w:val="26"/>
          <w:szCs w:val="26"/>
        </w:rPr>
        <w:t>although you could do this, it would not create the separate partitions you need.</w:t>
      </w:r>
    </w:p>
    <w:p w:rsidR="008B65FF" w:rsidRPr="00D66FF5" w:rsidRDefault="008B65FF" w:rsidP="008B65FF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9C7E0F" w:rsidRPr="00D66FF5" w:rsidRDefault="009C7E0F" w:rsidP="009C7E0F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5D7D3A" w:rsidRPr="00D66FF5" w:rsidRDefault="005D7D3A" w:rsidP="008B65FF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4.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After creating your swap partition, what do you need to do to make it available to</w:t>
      </w:r>
      <w:r w:rsidR="008B65FF"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use for swapping by the operating system?</w:t>
      </w:r>
    </w:p>
    <w:p w:rsidR="008B65FF" w:rsidRPr="00D66FF5" w:rsidRDefault="008B65FF" w:rsidP="008B65FF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Format the partition with the </w:t>
      </w:r>
      <w:r w:rsidRPr="00D66FF5">
        <w:rPr>
          <w:rFonts w:ascii="MacUSADigital-Regular" w:hAnsi="AGaramond-Regular" w:cs="MacUSADigital-Regular"/>
          <w:sz w:val="26"/>
          <w:szCs w:val="26"/>
        </w:rPr>
        <w:t xml:space="preserve">mkfs </w:t>
      </w:r>
      <w:r w:rsidRPr="00D66FF5">
        <w:rPr>
          <w:rFonts w:ascii="AGaramond-Regular" w:hAnsi="AGaramond-Regular" w:cs="AGaramond-Regular"/>
          <w:sz w:val="26"/>
          <w:szCs w:val="26"/>
        </w:rPr>
        <w:t>command.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Change the type of partition to type </w:t>
      </w:r>
      <w:r w:rsidRPr="00D66FF5">
        <w:rPr>
          <w:rFonts w:ascii="MacUSADigital-Regular" w:hAnsi="AGaramond-Regular" w:cs="MacUSADigital-Regular"/>
          <w:sz w:val="26"/>
          <w:szCs w:val="26"/>
        </w:rPr>
        <w:t xml:space="preserve">82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using the </w:t>
      </w:r>
      <w:r w:rsidRPr="00D66FF5">
        <w:rPr>
          <w:rFonts w:ascii="MacUSADigital-Regular" w:hAnsi="AGaramond-Regular" w:cs="MacUSADigital-Regular"/>
          <w:sz w:val="26"/>
          <w:szCs w:val="26"/>
        </w:rPr>
        <w:t xml:space="preserve">fdisk </w:t>
      </w:r>
      <w:r w:rsidRPr="00D66FF5">
        <w:rPr>
          <w:rFonts w:ascii="AGaramond-Regular" w:hAnsi="AGaramond-Regular" w:cs="AGaramond-Regular"/>
          <w:sz w:val="26"/>
          <w:szCs w:val="26"/>
        </w:rPr>
        <w:t>command.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Format the partition with the </w:t>
      </w:r>
      <w:r w:rsidRPr="00D66FF5">
        <w:rPr>
          <w:rFonts w:ascii="MacUSADigital-Regular" w:hAnsi="AGaramond-Regular" w:cs="MacUSADigital-Regular"/>
          <w:sz w:val="26"/>
          <w:szCs w:val="26"/>
        </w:rPr>
        <w:t xml:space="preserve">mkfs.swap </w:t>
      </w:r>
      <w:r w:rsidRPr="00D66FF5">
        <w:rPr>
          <w:rFonts w:ascii="AGaramond-Regular" w:hAnsi="AGaramond-Regular" w:cs="AGaramond-Regular"/>
          <w:sz w:val="26"/>
          <w:szCs w:val="26"/>
        </w:rPr>
        <w:t>command.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AGaramond-Regular" w:hAnsi="AGaramond-Regular" w:cs="AGaramond-Regular"/>
          <w:sz w:val="26"/>
          <w:szCs w:val="26"/>
        </w:rPr>
        <w:t>Pass the name of the partition to the kernel at boot.</w:t>
      </w:r>
    </w:p>
    <w:p w:rsidR="008B65FF" w:rsidRPr="00D66FF5" w:rsidRDefault="008B65FF" w:rsidP="008B65FF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8B65FF" w:rsidRPr="00D66FF5" w:rsidRDefault="005D7D3A" w:rsidP="008B65FF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</w:t>
      </w:r>
      <w:r w:rsidRPr="00D66FF5">
        <w:rPr>
          <w:rFonts w:ascii="AGaramond-Regular" w:hAnsi="AGaramond-Regular" w:cs="AGaramond-Regular"/>
          <w:sz w:val="26"/>
          <w:szCs w:val="26"/>
          <w:highlight w:val="green"/>
        </w:rPr>
        <w:t>a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 is incorrect; the swap partition does not need to be formatted.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Answer </w:t>
      </w:r>
      <w:r w:rsidRPr="00D66FF5">
        <w:rPr>
          <w:rFonts w:ascii="AGaramond-Bold" w:hAnsi="AGaramond-Bold" w:cs="AGaramond-Bold"/>
          <w:b/>
          <w:bCs/>
          <w:sz w:val="26"/>
          <w:szCs w:val="26"/>
          <w:highlight w:val="magenta"/>
        </w:rPr>
        <w:t>b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 is correct;</w:t>
      </w:r>
      <w:r w:rsidR="008B65FF"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the swap partition needs to be designated as such by changing its type. </w:t>
      </w:r>
    </w:p>
    <w:p w:rsidR="008B65FF" w:rsidRPr="00D66FF5" w:rsidRDefault="005D7D3A" w:rsidP="008B65FF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Answer</w:t>
      </w:r>
      <w:r w:rsidR="008B65FF"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 </w:t>
      </w:r>
      <w:r w:rsidRPr="00D66FF5">
        <w:rPr>
          <w:rFonts w:ascii="AGaramond-Regular" w:hAnsi="AGaramond-Regular" w:cs="AGaramond-Regular"/>
          <w:sz w:val="26"/>
          <w:szCs w:val="26"/>
          <w:highlight w:val="green"/>
        </w:rPr>
        <w:t>c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 is incorrect; there is no </w:t>
      </w:r>
      <w:r w:rsidRPr="00D66FF5">
        <w:rPr>
          <w:rFonts w:ascii="MacUSADigital-Regular" w:hAnsi="AGaramond-Regular" w:cs="MacUSADigital-Regular"/>
          <w:sz w:val="26"/>
          <w:szCs w:val="26"/>
        </w:rPr>
        <w:t xml:space="preserve">mkfs.swap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command. </w:t>
      </w:r>
    </w:p>
    <w:p w:rsidR="005D7D3A" w:rsidRPr="00D66FF5" w:rsidRDefault="005D7D3A" w:rsidP="008B65FF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</w:t>
      </w:r>
      <w:r w:rsidRPr="00D66FF5">
        <w:rPr>
          <w:rFonts w:ascii="AGaramond-Regular" w:hAnsi="AGaramond-Regular" w:cs="AGaramond-Regular"/>
          <w:sz w:val="26"/>
          <w:szCs w:val="26"/>
          <w:highlight w:val="green"/>
        </w:rPr>
        <w:t>d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 is incorrect; you must change the</w:t>
      </w:r>
      <w:r w:rsidR="008B65FF"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 </w:t>
      </w:r>
      <w:r w:rsidRPr="00D66FF5">
        <w:rPr>
          <w:rFonts w:ascii="AGaramond-Regular" w:hAnsi="AGaramond-Regular" w:cs="AGaramond-Regular"/>
          <w:sz w:val="26"/>
          <w:szCs w:val="26"/>
        </w:rPr>
        <w:t>type of a partition to make it a swap partition, not designate it as such on boot.</w:t>
      </w:r>
    </w:p>
    <w:p w:rsidR="008B65FF" w:rsidRPr="00D66FF5" w:rsidRDefault="008B65FF" w:rsidP="008B65FF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8B65FF" w:rsidRPr="00D66FF5" w:rsidRDefault="008B65FF" w:rsidP="008B65FF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5D7D3A" w:rsidRPr="00D66FF5" w:rsidRDefault="005D7D3A" w:rsidP="008B65FF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AGaramond-Regular" w:cs="MacUSADigital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5.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Which of the following pieces of information is not necessary to pass to the mkfs</w:t>
      </w:r>
      <w:r w:rsidR="008B65FF"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 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command?</w:t>
      </w:r>
    </w:p>
    <w:p w:rsidR="008B65FF" w:rsidRPr="00D66FF5" w:rsidRDefault="008B65FF" w:rsidP="008B65FF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AGaramond-Regular" w:cs="MacUSADigital-Regular"/>
          <w:b/>
          <w:bCs/>
          <w:color w:val="0000FF"/>
          <w:sz w:val="26"/>
          <w:szCs w:val="26"/>
        </w:rPr>
      </w:pP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AGaramond-Regular" w:hAnsi="AGaramond-Regular" w:cs="AGaramond-Regular"/>
          <w:sz w:val="26"/>
          <w:szCs w:val="26"/>
        </w:rPr>
        <w:t>Filesystem type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AGaramond-Regular" w:hAnsi="AGaramond-Regular" w:cs="AGaramond-Regular"/>
          <w:sz w:val="26"/>
          <w:szCs w:val="26"/>
        </w:rPr>
        <w:t>Size of partition in bytes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AGaramond-Regular" w:hAnsi="AGaramond-Regular" w:cs="AGaramond-Regular"/>
          <w:sz w:val="26"/>
          <w:szCs w:val="26"/>
        </w:rPr>
        <w:t>Partition name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AGaramond-Regular" w:hAnsi="AGaramond-Regular" w:cs="AGaramond-Regular"/>
          <w:sz w:val="26"/>
          <w:szCs w:val="26"/>
        </w:rPr>
        <w:t>Size of partition in blocks</w:t>
      </w:r>
    </w:p>
    <w:p w:rsidR="008B65FF" w:rsidRPr="00D66FF5" w:rsidRDefault="008B65FF" w:rsidP="008B65FF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</w:t>
      </w:r>
      <w:r w:rsidRPr="00D66FF5">
        <w:rPr>
          <w:rFonts w:ascii="AGaramond-Regular" w:hAnsi="AGaramond-Regular" w:cs="AGaramond-Regular"/>
          <w:sz w:val="26"/>
          <w:szCs w:val="26"/>
          <w:highlight w:val="green"/>
        </w:rPr>
        <w:t>a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 is incorrect; you must tell </w:t>
      </w:r>
      <w:r w:rsidRPr="00D66FF5">
        <w:rPr>
          <w:rFonts w:ascii="MacUSADigital-Regular" w:hAnsi="AGaramond-Regular" w:cs="MacUSADigital-Regular"/>
          <w:sz w:val="26"/>
          <w:szCs w:val="26"/>
        </w:rPr>
        <w:t xml:space="preserve">mkfs </w:t>
      </w:r>
      <w:r w:rsidRPr="00D66FF5">
        <w:rPr>
          <w:rFonts w:ascii="AGaramond-Regular" w:hAnsi="AGaramond-Regular" w:cs="AGaramond-Regular"/>
          <w:sz w:val="26"/>
          <w:szCs w:val="26"/>
        </w:rPr>
        <w:t>the type of the filesystem to apply to the partition.</w:t>
      </w:r>
    </w:p>
    <w:p w:rsidR="001A026C" w:rsidRPr="00D66FF5" w:rsidRDefault="005D7D3A" w:rsidP="001A026C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Answer </w:t>
      </w:r>
      <w:r w:rsidRPr="00D66FF5">
        <w:rPr>
          <w:rFonts w:ascii="AGaramond-Bold" w:hAnsi="AGaramond-Bold" w:cs="AGaramond-Bold"/>
          <w:b/>
          <w:bCs/>
          <w:sz w:val="26"/>
          <w:szCs w:val="26"/>
          <w:highlight w:val="magenta"/>
        </w:rPr>
        <w:t>b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 is correct; the </w:t>
      </w:r>
      <w:r w:rsidRPr="00D66FF5">
        <w:rPr>
          <w:rFonts w:ascii="MacUSADigital-Bold" w:hAnsi="AGaramond-Regular" w:cs="MacUSADigital-Bold"/>
          <w:b/>
          <w:bCs/>
          <w:sz w:val="26"/>
          <w:szCs w:val="26"/>
        </w:rPr>
        <w:t xml:space="preserve">mkfs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command does not need to know the number of</w:t>
      </w:r>
      <w:r w:rsidR="001A026C"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bytes on the partition. </w:t>
      </w:r>
    </w:p>
    <w:p w:rsidR="005D7D3A" w:rsidRPr="00D66FF5" w:rsidRDefault="005D7D3A" w:rsidP="001A026C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</w:t>
      </w:r>
      <w:r w:rsidRPr="00D66FF5">
        <w:rPr>
          <w:rFonts w:ascii="AGaramond-Regular" w:hAnsi="AGaramond-Regular" w:cs="AGaramond-Regular"/>
          <w:sz w:val="26"/>
          <w:szCs w:val="26"/>
          <w:highlight w:val="green"/>
        </w:rPr>
        <w:t>c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 is incorrect; you must tell </w:t>
      </w:r>
      <w:r w:rsidRPr="00D66FF5">
        <w:rPr>
          <w:rFonts w:ascii="MacUSADigital-Regular" w:hAnsi="AGaramond-Regular" w:cs="MacUSADigital-Regular"/>
          <w:sz w:val="26"/>
          <w:szCs w:val="26"/>
        </w:rPr>
        <w:t xml:space="preserve">mkfs </w:t>
      </w:r>
      <w:r w:rsidRPr="00D66FF5">
        <w:rPr>
          <w:rFonts w:ascii="AGaramond-Regular" w:hAnsi="AGaramond-Regular" w:cs="AGaramond-Regular"/>
          <w:sz w:val="26"/>
          <w:szCs w:val="26"/>
        </w:rPr>
        <w:t>which partition to format.</w:t>
      </w:r>
    </w:p>
    <w:p w:rsidR="005D7D3A" w:rsidRPr="00D66FF5" w:rsidRDefault="005D7D3A" w:rsidP="001A026C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</w:t>
      </w:r>
      <w:r w:rsidRPr="00D66FF5">
        <w:rPr>
          <w:rFonts w:ascii="AGaramond-Regular" w:hAnsi="AGaramond-Regular" w:cs="AGaramond-Regular"/>
          <w:sz w:val="26"/>
          <w:szCs w:val="26"/>
          <w:highlight w:val="green"/>
        </w:rPr>
        <w:t>d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 is incorrect; you must tell </w:t>
      </w:r>
      <w:r w:rsidRPr="00D66FF5">
        <w:rPr>
          <w:rFonts w:ascii="MacUSADigital-Regular" w:hAnsi="AGaramond-Regular" w:cs="MacUSADigital-Regular"/>
          <w:sz w:val="26"/>
          <w:szCs w:val="26"/>
        </w:rPr>
        <w:t xml:space="preserve">mkfs </w:t>
      </w:r>
      <w:r w:rsidRPr="00D66FF5">
        <w:rPr>
          <w:rFonts w:ascii="AGaramond-Regular" w:hAnsi="AGaramond-Regular" w:cs="AGaramond-Regular"/>
          <w:sz w:val="26"/>
          <w:szCs w:val="26"/>
        </w:rPr>
        <w:t>how many blocks are present on the partition</w:t>
      </w:r>
      <w:r w:rsidR="001A026C" w:rsidRPr="00D66FF5">
        <w:rPr>
          <w:rFonts w:ascii="AGaramond-Regular" w:hAnsi="AGaramond-Regular" w:cs="AGaramond-Regular"/>
          <w:sz w:val="26"/>
          <w:szCs w:val="26"/>
        </w:rPr>
        <w:t xml:space="preserve"> </w:t>
      </w:r>
      <w:r w:rsidRPr="00D66FF5">
        <w:rPr>
          <w:rFonts w:ascii="AGaramond-Regular" w:hAnsi="AGaramond-Regular" w:cs="AGaramond-Regular"/>
          <w:sz w:val="26"/>
          <w:szCs w:val="26"/>
        </w:rPr>
        <w:t>you are formatting.</w:t>
      </w:r>
    </w:p>
    <w:p w:rsidR="001A026C" w:rsidRPr="00D66FF5" w:rsidRDefault="001A026C" w:rsidP="001A026C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6.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The inode structure contains all of the following, except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AGaramond-Regular" w:hAnsi="AGaramond-Regular" w:cs="AGaramond-Regular"/>
          <w:sz w:val="26"/>
          <w:szCs w:val="26"/>
        </w:rPr>
        <w:t>Filename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AGaramond-Regular" w:hAnsi="AGaramond-Regular" w:cs="AGaramond-Regular"/>
          <w:sz w:val="26"/>
          <w:szCs w:val="26"/>
        </w:rPr>
        <w:t>Access permissions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AGaramond-Regular" w:hAnsi="AGaramond-Regular" w:cs="AGaramond-Regular"/>
          <w:sz w:val="26"/>
          <w:szCs w:val="26"/>
        </w:rPr>
        <w:t>The file’s owner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AGaramond-Regular" w:hAnsi="AGaramond-Regular" w:cs="AGaramond-Regular"/>
          <w:sz w:val="26"/>
          <w:szCs w:val="26"/>
        </w:rPr>
        <w:t>Date and time the file was last accessed</w:t>
      </w:r>
    </w:p>
    <w:p w:rsidR="001A026C" w:rsidRPr="00D66FF5" w:rsidRDefault="001A026C" w:rsidP="001A026C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Answer </w:t>
      </w:r>
      <w:r w:rsidRPr="00D66FF5">
        <w:rPr>
          <w:rFonts w:ascii="AGaramond-Bold" w:hAnsi="AGaramond-Bold" w:cs="AGaramond-Bold"/>
          <w:b/>
          <w:bCs/>
          <w:sz w:val="26"/>
          <w:szCs w:val="26"/>
          <w:highlight w:val="magenta"/>
        </w:rPr>
        <w:t>a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 is correct; the filename is stored in the directory, not the inode structure.</w:t>
      </w:r>
    </w:p>
    <w:p w:rsidR="001A026C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</w:t>
      </w:r>
      <w:r w:rsidRPr="00D66FF5">
        <w:rPr>
          <w:rFonts w:ascii="AGaramond-Regular" w:hAnsi="AGaramond-Regular" w:cs="AGaramond-Regular"/>
          <w:sz w:val="26"/>
          <w:szCs w:val="26"/>
          <w:highlight w:val="green"/>
        </w:rPr>
        <w:t>b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 is incorrect; the permission block is stored in the inode. </w:t>
      </w:r>
    </w:p>
    <w:p w:rsidR="001A026C" w:rsidRPr="00D66FF5" w:rsidRDefault="005D7D3A" w:rsidP="001A026C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</w:t>
      </w:r>
      <w:r w:rsidRPr="00D66FF5">
        <w:rPr>
          <w:rFonts w:ascii="AGaramond-Regular" w:hAnsi="AGaramond-Regular" w:cs="AGaramond-Regular"/>
          <w:sz w:val="26"/>
          <w:szCs w:val="26"/>
          <w:highlight w:val="green"/>
        </w:rPr>
        <w:t>c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 is incorrect;</w:t>
      </w:r>
      <w:r w:rsidR="001A026C" w:rsidRPr="00D66FF5">
        <w:rPr>
          <w:rFonts w:ascii="AGaramond-Regular" w:hAnsi="AGaramond-Regular" w:cs="AGaramond-Regular"/>
          <w:sz w:val="26"/>
          <w:szCs w:val="26"/>
        </w:rPr>
        <w:t xml:space="preserve">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both the owner and group names are stored in the inode. </w:t>
      </w:r>
    </w:p>
    <w:p w:rsidR="005D7D3A" w:rsidRPr="00D66FF5" w:rsidRDefault="005D7D3A" w:rsidP="001A026C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</w:t>
      </w:r>
      <w:r w:rsidRPr="00D66FF5">
        <w:rPr>
          <w:rFonts w:ascii="AGaramond-Regular" w:hAnsi="AGaramond-Regular" w:cs="AGaramond-Regular"/>
          <w:sz w:val="26"/>
          <w:szCs w:val="26"/>
          <w:highlight w:val="green"/>
        </w:rPr>
        <w:t>d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 is incorrect; the times</w:t>
      </w:r>
      <w:r w:rsidR="001A026C" w:rsidRPr="00D66FF5">
        <w:rPr>
          <w:rFonts w:ascii="AGaramond-Regular" w:hAnsi="AGaramond-Regular" w:cs="AGaramond-Regular"/>
          <w:sz w:val="26"/>
          <w:szCs w:val="26"/>
        </w:rPr>
        <w:t xml:space="preserve"> </w:t>
      </w:r>
      <w:r w:rsidRPr="00D66FF5">
        <w:rPr>
          <w:rFonts w:ascii="AGaramond-Regular" w:hAnsi="AGaramond-Regular" w:cs="AGaramond-Regular"/>
          <w:sz w:val="26"/>
          <w:szCs w:val="26"/>
        </w:rPr>
        <w:t>the file was last accessed and last modified are stored in the inode.</w:t>
      </w:r>
    </w:p>
    <w:p w:rsidR="001A026C" w:rsidRPr="00D66FF5" w:rsidRDefault="001A026C" w:rsidP="001A026C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5D7D3A" w:rsidRPr="00D66FF5" w:rsidRDefault="005D7D3A" w:rsidP="00A0472B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7.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You want to run </w:t>
      </w:r>
      <w:r w:rsidRPr="00D66FF5">
        <w:rPr>
          <w:rFonts w:ascii="MacUSADigital-Regular" w:hAnsi="AGaramond-Regular" w:cs="MacUSADigital-Regular"/>
          <w:b/>
          <w:bCs/>
          <w:color w:val="0000FF"/>
          <w:sz w:val="26"/>
          <w:szCs w:val="26"/>
        </w:rPr>
        <w:t xml:space="preserve">fsck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on your root partition. Which of the following will not</w:t>
      </w:r>
      <w:r w:rsidR="00A0472B"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enable you to do this?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Boot with a floppy and then run </w:t>
      </w:r>
      <w:r w:rsidRPr="00D66FF5">
        <w:rPr>
          <w:rFonts w:ascii="MacUSADigital-Regular" w:hAnsi="AGaramond-Regular" w:cs="MacUSADigital-Regular"/>
          <w:sz w:val="26"/>
          <w:szCs w:val="26"/>
        </w:rPr>
        <w:t xml:space="preserve">fsck </w:t>
      </w:r>
      <w:r w:rsidRPr="00D66FF5">
        <w:rPr>
          <w:rFonts w:ascii="AGaramond-Regular" w:hAnsi="AGaramond-Regular" w:cs="AGaramond-Regular"/>
          <w:sz w:val="26"/>
          <w:szCs w:val="26"/>
        </w:rPr>
        <w:t>on root.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Start in single-user mode and then run </w:t>
      </w:r>
      <w:r w:rsidRPr="00D66FF5">
        <w:rPr>
          <w:rFonts w:ascii="MacUSADigital-Regular" w:hAnsi="AGaramond-Regular" w:cs="MacUSADigital-Regular"/>
          <w:sz w:val="26"/>
          <w:szCs w:val="26"/>
        </w:rPr>
        <w:t>fsck</w:t>
      </w:r>
      <w:r w:rsidRPr="00D66FF5">
        <w:rPr>
          <w:rFonts w:ascii="AGaramond-Regular" w:hAnsi="AGaramond-Regular" w:cs="AGaramond-Regular"/>
          <w:sz w:val="26"/>
          <w:szCs w:val="26"/>
        </w:rPr>
        <w:t>.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Use </w:t>
      </w:r>
      <w:r w:rsidRPr="00D66FF5">
        <w:rPr>
          <w:rFonts w:ascii="MacUSADigital-Regular" w:hAnsi="AGaramond-Regular" w:cs="MacUSADigital-Regular"/>
          <w:sz w:val="26"/>
          <w:szCs w:val="26"/>
        </w:rPr>
        <w:t xml:space="preserve">fsck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with the </w:t>
      </w:r>
      <w:r w:rsidRPr="00D66FF5">
        <w:rPr>
          <w:rFonts w:ascii="MacUSADigital-Regular" w:hAnsi="AGaramond-Regular" w:cs="MacUSADigital-Regular"/>
          <w:sz w:val="26"/>
          <w:szCs w:val="26"/>
        </w:rPr>
        <w:t xml:space="preserve">-f </w:t>
      </w:r>
      <w:r w:rsidRPr="00D66FF5">
        <w:rPr>
          <w:rFonts w:ascii="AGaramond-Regular" w:hAnsi="AGaramond-Regular" w:cs="AGaramond-Regular"/>
          <w:sz w:val="26"/>
          <w:szCs w:val="26"/>
        </w:rPr>
        <w:t>option to force the check.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lastRenderedPageBreak/>
        <w:t xml:space="preserve">d.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Configure </w:t>
      </w:r>
      <w:r w:rsidRPr="00D66FF5">
        <w:rPr>
          <w:rFonts w:ascii="MacUSADigital-Regular" w:hAnsi="AGaramond-Regular" w:cs="MacUSADigital-Regular"/>
          <w:sz w:val="26"/>
          <w:szCs w:val="26"/>
        </w:rPr>
        <w:t xml:space="preserve">fsck </w:t>
      </w:r>
      <w:r w:rsidRPr="00D66FF5">
        <w:rPr>
          <w:rFonts w:ascii="AGaramond-Regular" w:hAnsi="AGaramond-Regular" w:cs="AGaramond-Regular"/>
          <w:sz w:val="26"/>
          <w:szCs w:val="26"/>
        </w:rPr>
        <w:t>to run at boot.</w:t>
      </w:r>
    </w:p>
    <w:p w:rsidR="001C467E" w:rsidRPr="00D66FF5" w:rsidRDefault="001C467E" w:rsidP="001C467E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1C467E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</w:t>
      </w:r>
      <w:r w:rsidRPr="00D66FF5">
        <w:rPr>
          <w:rFonts w:ascii="AGaramond-Regular" w:hAnsi="AGaramond-Regular" w:cs="AGaramond-Regular"/>
          <w:sz w:val="26"/>
          <w:szCs w:val="26"/>
          <w:highlight w:val="green"/>
        </w:rPr>
        <w:t>a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 is incorrect; if you boot from a floppy, you will be able to run </w:t>
      </w:r>
      <w:r w:rsidRPr="00D66FF5">
        <w:rPr>
          <w:rFonts w:ascii="MacUSADigital-Regular" w:hAnsi="AGaramond-Regular" w:cs="MacUSADigital-Regular"/>
          <w:sz w:val="26"/>
          <w:szCs w:val="26"/>
        </w:rPr>
        <w:t>fsck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. </w:t>
      </w:r>
    </w:p>
    <w:p w:rsidR="005D7D3A" w:rsidRPr="00D66FF5" w:rsidRDefault="005D7D3A" w:rsidP="001C467E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</w:t>
      </w:r>
      <w:r w:rsidRPr="00D66FF5">
        <w:rPr>
          <w:rFonts w:ascii="AGaramond-Regular" w:hAnsi="AGaramond-Regular" w:cs="AGaramond-Regular"/>
          <w:sz w:val="26"/>
          <w:szCs w:val="26"/>
          <w:highlight w:val="green"/>
        </w:rPr>
        <w:t>b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 is</w:t>
      </w:r>
      <w:r w:rsidR="001C467E" w:rsidRPr="00D66FF5">
        <w:rPr>
          <w:rFonts w:ascii="AGaramond-Regular" w:hAnsi="AGaramond-Regular" w:cs="AGaramond-Regular"/>
          <w:sz w:val="26"/>
          <w:szCs w:val="26"/>
        </w:rPr>
        <w:t xml:space="preserve">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incorrect; booting into read-only, single-user mode will enable you to run </w:t>
      </w:r>
      <w:r w:rsidRPr="00D66FF5">
        <w:rPr>
          <w:rFonts w:ascii="MacUSADigital-Regular" w:hAnsi="AGaramond-Regular" w:cs="MacUSADigital-Regular"/>
          <w:sz w:val="26"/>
          <w:szCs w:val="26"/>
        </w:rPr>
        <w:t xml:space="preserve">fsck </w:t>
      </w:r>
      <w:r w:rsidRPr="00D66FF5">
        <w:rPr>
          <w:rFonts w:ascii="AGaramond-Regular" w:hAnsi="AGaramond-Regular" w:cs="AGaramond-Regular"/>
          <w:sz w:val="26"/>
          <w:szCs w:val="26"/>
        </w:rPr>
        <w:t>on root.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Answer </w:t>
      </w:r>
      <w:r w:rsidRPr="00D66FF5">
        <w:rPr>
          <w:rFonts w:ascii="AGaramond-Bold" w:hAnsi="AGaramond-Bold" w:cs="AGaramond-Bold"/>
          <w:b/>
          <w:bCs/>
          <w:sz w:val="26"/>
          <w:szCs w:val="26"/>
          <w:highlight w:val="magenta"/>
        </w:rPr>
        <w:t>c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 is correct; there is no </w:t>
      </w:r>
      <w:r w:rsidRPr="00D66FF5">
        <w:rPr>
          <w:rFonts w:ascii="MacUSADigital-Bold" w:hAnsi="AGaramond-Regular" w:cs="MacUSADigital-Bold"/>
          <w:b/>
          <w:bCs/>
          <w:sz w:val="26"/>
          <w:szCs w:val="26"/>
        </w:rPr>
        <w:t xml:space="preserve">-f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option to force </w:t>
      </w:r>
      <w:r w:rsidRPr="00D66FF5">
        <w:rPr>
          <w:rFonts w:ascii="MacUSADigital-Bold" w:hAnsi="AGaramond-Regular" w:cs="MacUSADigital-Bold"/>
          <w:b/>
          <w:bCs/>
          <w:sz w:val="26"/>
          <w:szCs w:val="26"/>
        </w:rPr>
        <w:t xml:space="preserve">fsck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to run on a mounted filesystem.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</w:t>
      </w:r>
      <w:r w:rsidRPr="00D66FF5">
        <w:rPr>
          <w:rFonts w:ascii="AGaramond-Regular" w:hAnsi="AGaramond-Regular" w:cs="AGaramond-Regular"/>
          <w:sz w:val="26"/>
          <w:szCs w:val="26"/>
          <w:highlight w:val="green"/>
        </w:rPr>
        <w:t>d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 is incorrect; the most common time to run </w:t>
      </w:r>
      <w:r w:rsidRPr="00D66FF5">
        <w:rPr>
          <w:rFonts w:ascii="MacUSADigital-Regular" w:hAnsi="AGaramond-Regular" w:cs="MacUSADigital-Regular"/>
          <w:sz w:val="26"/>
          <w:szCs w:val="26"/>
        </w:rPr>
        <w:t xml:space="preserve">fsck </w:t>
      </w:r>
      <w:r w:rsidRPr="00D66FF5">
        <w:rPr>
          <w:rFonts w:ascii="AGaramond-Regular" w:hAnsi="AGaramond-Regular" w:cs="AGaramond-Regular"/>
          <w:sz w:val="26"/>
          <w:szCs w:val="26"/>
        </w:rPr>
        <w:t>on root is during boot.</w:t>
      </w:r>
    </w:p>
    <w:p w:rsidR="001C467E" w:rsidRPr="00D66FF5" w:rsidRDefault="001C467E" w:rsidP="001C467E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5D7D3A" w:rsidRPr="00D66FF5" w:rsidRDefault="005D7D3A" w:rsidP="001C467E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8.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You need to prepare a report for your supervisor with the total space used by each</w:t>
      </w:r>
      <w:r w:rsidR="001C467E"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user. What command would help you prepare this report?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AGaramond-Regular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MacUSADigital-Regular" w:hAnsi="AGaramond-Regular" w:cs="MacUSADigital-Regular"/>
          <w:sz w:val="26"/>
          <w:szCs w:val="26"/>
        </w:rPr>
        <w:t>du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AGaramond-Regular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MacUSADigital-Regular" w:hAnsi="AGaramond-Regular" w:cs="MacUSADigital-Regular"/>
          <w:sz w:val="26"/>
          <w:szCs w:val="26"/>
        </w:rPr>
        <w:t>df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AGaramond-Regular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MacUSADigital-Regular" w:hAnsi="AGaramond-Regular" w:cs="MacUSADigital-Regular"/>
          <w:sz w:val="26"/>
          <w:szCs w:val="26"/>
        </w:rPr>
        <w:t>ls -l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AGaramond-Regular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MacUSADigital-Regular" w:hAnsi="AGaramond-Regular" w:cs="MacUSADigital-Regular"/>
          <w:sz w:val="26"/>
          <w:szCs w:val="26"/>
        </w:rPr>
        <w:t>wc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Answer </w:t>
      </w:r>
      <w:r w:rsidRPr="00D66FF5">
        <w:rPr>
          <w:rFonts w:ascii="AGaramond-Bold" w:hAnsi="AGaramond-Bold" w:cs="AGaramond-Bold"/>
          <w:b/>
          <w:bCs/>
          <w:sz w:val="26"/>
          <w:szCs w:val="26"/>
          <w:highlight w:val="magenta"/>
        </w:rPr>
        <w:t>a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 is correct; the </w:t>
      </w:r>
      <w:r w:rsidRPr="00D66FF5">
        <w:rPr>
          <w:rFonts w:ascii="MacUSADigital-Bold" w:hAnsi="AGaramond-Regular" w:cs="MacUSADigital-Bold"/>
          <w:b/>
          <w:bCs/>
          <w:sz w:val="26"/>
          <w:szCs w:val="26"/>
        </w:rPr>
        <w:t xml:space="preserve">du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command displays the amount of disk space being used.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</w:t>
      </w:r>
      <w:r w:rsidRPr="00D66FF5">
        <w:rPr>
          <w:rFonts w:ascii="AGaramond-Regular" w:hAnsi="AGaramond-Regular" w:cs="AGaramond-Regular"/>
          <w:sz w:val="26"/>
          <w:szCs w:val="26"/>
          <w:highlight w:val="green"/>
        </w:rPr>
        <w:t>b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 is incorrect; the </w:t>
      </w:r>
      <w:r w:rsidRPr="00D66FF5">
        <w:rPr>
          <w:rFonts w:ascii="MacUSADigital-Regular" w:hAnsi="AGaramond-Regular" w:cs="MacUSADigital-Regular"/>
          <w:sz w:val="26"/>
          <w:szCs w:val="26"/>
        </w:rPr>
        <w:t xml:space="preserve">df </w:t>
      </w:r>
      <w:r w:rsidRPr="00D66FF5">
        <w:rPr>
          <w:rFonts w:ascii="AGaramond-Regular" w:hAnsi="AGaramond-Regular" w:cs="AGaramond-Regular"/>
          <w:sz w:val="26"/>
          <w:szCs w:val="26"/>
        </w:rPr>
        <w:t>command shows the amount of space used on an entire partition.</w:t>
      </w:r>
    </w:p>
    <w:p w:rsidR="005D7D3A" w:rsidRPr="00D66FF5" w:rsidRDefault="005D7D3A" w:rsidP="001C467E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</w:t>
      </w:r>
      <w:r w:rsidRPr="00D66FF5">
        <w:rPr>
          <w:rFonts w:ascii="AGaramond-Regular" w:hAnsi="AGaramond-Regular" w:cs="AGaramond-Regular"/>
          <w:sz w:val="26"/>
          <w:szCs w:val="26"/>
          <w:highlight w:val="green"/>
        </w:rPr>
        <w:t>c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 is incorrect; this displays a list of all the files and their attributes. Answer</w:t>
      </w:r>
      <w:r w:rsidR="001C467E" w:rsidRPr="00D66FF5">
        <w:rPr>
          <w:rFonts w:ascii="AGaramond-Regular" w:hAnsi="AGaramond-Regular" w:cs="AGaramond-Regular"/>
          <w:sz w:val="26"/>
          <w:szCs w:val="26"/>
        </w:rPr>
        <w:t xml:space="preserve"> </w:t>
      </w:r>
      <w:r w:rsidRPr="00D66FF5">
        <w:rPr>
          <w:rFonts w:ascii="AGaramond-Regular" w:hAnsi="AGaramond-Regular" w:cs="AGaramond-Regular"/>
          <w:sz w:val="26"/>
          <w:szCs w:val="26"/>
          <w:highlight w:val="green"/>
        </w:rPr>
        <w:t>d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 is incorrect; the </w:t>
      </w:r>
      <w:r w:rsidRPr="00D66FF5">
        <w:rPr>
          <w:rFonts w:ascii="MacUSADigital-Regular" w:hAnsi="AGaramond-Regular" w:cs="MacUSADigital-Regular"/>
          <w:sz w:val="26"/>
          <w:szCs w:val="26"/>
        </w:rPr>
        <w:t xml:space="preserve">wc </w:t>
      </w:r>
      <w:r w:rsidRPr="00D66FF5">
        <w:rPr>
          <w:rFonts w:ascii="AGaramond-Regular" w:hAnsi="AGaramond-Regular" w:cs="AGaramond-Regular"/>
          <w:sz w:val="26"/>
          <w:szCs w:val="26"/>
        </w:rPr>
        <w:t>command counts the words, characters, and lines in a file.</w:t>
      </w:r>
    </w:p>
    <w:p w:rsidR="001C467E" w:rsidRPr="00D66FF5" w:rsidRDefault="001C467E" w:rsidP="001C467E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5D7D3A" w:rsidRPr="00D66FF5" w:rsidRDefault="005D7D3A" w:rsidP="001C467E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9.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You need to prepare a report that will be the basis of planning for needed hard</w:t>
      </w:r>
      <w:r w:rsidR="001C467E"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disk space expansion. What command could you use to help prepare it?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MacUSADigital-Regular" w:hAnsi="Futura-Bold" w:cs="MacUSADigital-Regular"/>
          <w:sz w:val="26"/>
          <w:szCs w:val="26"/>
        </w:rPr>
        <w:t>du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MacUSADigital-Regular" w:hAnsi="Futura-Bold" w:cs="MacUSADigital-Regular"/>
          <w:sz w:val="26"/>
          <w:szCs w:val="26"/>
        </w:rPr>
        <w:t>df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MacUSADigital-Regular" w:hAnsi="Futura-Bold" w:cs="MacUSADigital-Regular"/>
          <w:sz w:val="26"/>
          <w:szCs w:val="26"/>
        </w:rPr>
        <w:t>ls -l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MacUSADigital-Regular" w:hAnsi="Futura-Bold" w:cs="MacUSADigital-Regular"/>
          <w:sz w:val="26"/>
          <w:szCs w:val="26"/>
        </w:rPr>
        <w:t>wc</w:t>
      </w:r>
    </w:p>
    <w:p w:rsidR="001C467E" w:rsidRPr="00D66FF5" w:rsidRDefault="001C467E" w:rsidP="001C467E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</w:t>
      </w:r>
      <w:r w:rsidRPr="00D66FF5">
        <w:rPr>
          <w:rFonts w:ascii="AGaramond-Regular" w:hAnsi="AGaramond-Regular" w:cs="AGaramond-Regular"/>
          <w:sz w:val="26"/>
          <w:szCs w:val="26"/>
          <w:highlight w:val="green"/>
        </w:rPr>
        <w:t>a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 is incorrect;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du </w:t>
      </w:r>
      <w:r w:rsidRPr="00D66FF5">
        <w:rPr>
          <w:rFonts w:ascii="AGaramond-Regular" w:hAnsi="AGaramond-Regular" w:cs="AGaramond-Regular"/>
          <w:sz w:val="26"/>
          <w:szCs w:val="26"/>
        </w:rPr>
        <w:t>command displays the amount of disk space being used.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Answer </w:t>
      </w:r>
      <w:r w:rsidRPr="00D66FF5">
        <w:rPr>
          <w:rFonts w:ascii="AGaramond-Bold" w:hAnsi="AGaramond-Bold" w:cs="AGaramond-Bold"/>
          <w:b/>
          <w:bCs/>
          <w:sz w:val="26"/>
          <w:szCs w:val="26"/>
          <w:highlight w:val="magenta"/>
        </w:rPr>
        <w:t>b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 is correct; the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df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command shows the amount of space used on each partition.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</w:t>
      </w:r>
      <w:r w:rsidRPr="00D66FF5">
        <w:rPr>
          <w:rFonts w:ascii="AGaramond-Regular" w:hAnsi="AGaramond-Regular" w:cs="AGaramond-Regular"/>
          <w:sz w:val="26"/>
          <w:szCs w:val="26"/>
          <w:highlight w:val="green"/>
        </w:rPr>
        <w:t>c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 is incorrect; this displays a list of all the files and their attributes. Answer </w:t>
      </w:r>
      <w:r w:rsidRPr="00D66FF5">
        <w:rPr>
          <w:rFonts w:ascii="AGaramond-Regular" w:hAnsi="AGaramond-Regular" w:cs="AGaramond-Regular"/>
          <w:sz w:val="26"/>
          <w:szCs w:val="26"/>
          <w:highlight w:val="green"/>
        </w:rPr>
        <w:t>d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is incorrect;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wc </w:t>
      </w:r>
      <w:r w:rsidRPr="00D66FF5">
        <w:rPr>
          <w:rFonts w:ascii="AGaramond-Regular" w:hAnsi="AGaramond-Regular" w:cs="AGaramond-Regular"/>
          <w:sz w:val="26"/>
          <w:szCs w:val="26"/>
        </w:rPr>
        <w:t>command counts the words, characters, and lines in a file.</w:t>
      </w:r>
    </w:p>
    <w:p w:rsidR="001C467E" w:rsidRPr="00D66FF5" w:rsidRDefault="001C467E" w:rsidP="001C467E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1C467E" w:rsidRPr="00D66FF5" w:rsidRDefault="001C467E" w:rsidP="001C467E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5D7D3A" w:rsidRPr="00D66FF5" w:rsidRDefault="005D7D3A" w:rsidP="001C467E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10.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The partition containing users’ home directories is full. Which of the following</w:t>
      </w:r>
      <w:r w:rsidR="001C467E"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 </w:t>
      </w: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>solutions would not work?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AGaramond-Regular" w:hAnsi="AGaramond-Regular" w:cs="AGaramond-Regular"/>
          <w:sz w:val="26"/>
          <w:szCs w:val="26"/>
        </w:rPr>
        <w:t>Create a new partition and move some users’ home directories to the new partition.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lastRenderedPageBreak/>
        <w:t xml:space="preserve">b. </w:t>
      </w:r>
      <w:r w:rsidRPr="00D66FF5">
        <w:rPr>
          <w:rFonts w:ascii="AGaramond-Regular" w:hAnsi="AGaramond-Regular" w:cs="AGaramond-Regular"/>
          <w:sz w:val="26"/>
          <w:szCs w:val="26"/>
        </w:rPr>
        <w:t>Back up the data, delete and re-create the partition with a bigger size, and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then restore the data.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AGaramond-Regular" w:hAnsi="AGaramond-Regular" w:cs="AGaramond-Regular"/>
          <w:sz w:val="26"/>
          <w:szCs w:val="26"/>
        </w:rPr>
        <w:t>Delete or move unused files.</w:t>
      </w: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AGaramond-Regular" w:hAnsi="AGaramond-Regular" w:cs="AGaramond-Regular"/>
          <w:sz w:val="26"/>
          <w:szCs w:val="26"/>
        </w:rPr>
        <w:t>Instruct users to save files in another partition.</w:t>
      </w:r>
    </w:p>
    <w:p w:rsidR="001C467E" w:rsidRPr="00D66FF5" w:rsidRDefault="001C467E" w:rsidP="001C467E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1C467E" w:rsidRPr="00D66FF5" w:rsidRDefault="005D7D3A" w:rsidP="001C467E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</w:t>
      </w:r>
      <w:r w:rsidRPr="00D66FF5">
        <w:rPr>
          <w:rFonts w:ascii="AGaramond-Regular" w:hAnsi="AGaramond-Regular" w:cs="AGaramond-Regular"/>
          <w:sz w:val="26"/>
          <w:szCs w:val="26"/>
          <w:highlight w:val="green"/>
        </w:rPr>
        <w:t>a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 is incorrect; by creating a new partition and moving some users’ home directories</w:t>
      </w:r>
      <w:r w:rsidR="001C467E" w:rsidRPr="00D66FF5">
        <w:rPr>
          <w:rFonts w:ascii="AGaramond-Regular" w:hAnsi="AGaramond-Regular" w:cs="AGaramond-Regular"/>
          <w:sz w:val="26"/>
          <w:szCs w:val="26"/>
        </w:rPr>
        <w:t xml:space="preserve">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you will solve your space problem. </w:t>
      </w:r>
    </w:p>
    <w:p w:rsidR="001C467E" w:rsidRPr="00D66FF5" w:rsidRDefault="005D7D3A" w:rsidP="001C467E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</w:t>
      </w:r>
      <w:r w:rsidRPr="00D66FF5">
        <w:rPr>
          <w:rFonts w:ascii="AGaramond-Regular" w:hAnsi="AGaramond-Regular" w:cs="AGaramond-Regular"/>
          <w:sz w:val="26"/>
          <w:szCs w:val="26"/>
          <w:highlight w:val="green"/>
        </w:rPr>
        <w:t>b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 is incorrect; this is the only method</w:t>
      </w:r>
      <w:r w:rsidR="001C467E" w:rsidRPr="00D66FF5">
        <w:rPr>
          <w:rFonts w:ascii="AGaramond-Regular" w:hAnsi="AGaramond-Regular" w:cs="AGaramond-Regular"/>
          <w:sz w:val="26"/>
          <w:szCs w:val="26"/>
        </w:rPr>
        <w:t xml:space="preserve"> available to enlarge a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partition. </w:t>
      </w:r>
    </w:p>
    <w:p w:rsidR="001C467E" w:rsidRPr="00D66FF5" w:rsidRDefault="005D7D3A" w:rsidP="001C467E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</w:t>
      </w:r>
      <w:r w:rsidRPr="00D66FF5">
        <w:rPr>
          <w:rFonts w:ascii="AGaramond-Regular" w:hAnsi="AGaramond-Regular" w:cs="AGaramond-Regular"/>
          <w:sz w:val="26"/>
          <w:szCs w:val="26"/>
          <w:highlight w:val="green"/>
        </w:rPr>
        <w:t>c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 is incorrect; this would be a good stopgap measure,</w:t>
      </w:r>
      <w:r w:rsidR="001C467E" w:rsidRPr="00D66FF5">
        <w:rPr>
          <w:rFonts w:ascii="AGaramond-Regular" w:hAnsi="AGaramond-Regular" w:cs="AGaramond-Regular"/>
          <w:sz w:val="26"/>
          <w:szCs w:val="26"/>
        </w:rPr>
        <w:t xml:space="preserve">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but your space problem will likely recur. </w:t>
      </w:r>
    </w:p>
    <w:p w:rsidR="005D7D3A" w:rsidRPr="00D66FF5" w:rsidRDefault="005D7D3A" w:rsidP="007D6D69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Answer </w:t>
      </w:r>
      <w:r w:rsidRPr="00D66FF5">
        <w:rPr>
          <w:rFonts w:ascii="AGaramond-Bold" w:hAnsi="AGaramond-Bold" w:cs="AGaramond-Bold"/>
          <w:b/>
          <w:bCs/>
          <w:sz w:val="26"/>
          <w:szCs w:val="26"/>
          <w:highlight w:val="magenta"/>
        </w:rPr>
        <w:t>d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 is correct; by instructing users</w:t>
      </w:r>
      <w:r w:rsidR="001C467E" w:rsidRPr="00D66FF5">
        <w:rPr>
          <w:rFonts w:ascii="AGaramond-Regular" w:hAnsi="AGaramond-Regular" w:cs="AGaramond-Regular"/>
          <w:sz w:val="26"/>
          <w:szCs w:val="26"/>
        </w:rPr>
        <w:t xml:space="preserve">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to save files to a different partition, your organization scheme becomes chaotic,</w:t>
      </w:r>
      <w:r w:rsidR="007D6D69" w:rsidRPr="00D66FF5">
        <w:rPr>
          <w:rFonts w:ascii="AGaramond-Regular" w:hAnsi="AGaramond-Regular" w:cs="AGaramond-Regular"/>
          <w:sz w:val="26"/>
          <w:szCs w:val="26"/>
        </w:rPr>
        <w:t xml:space="preserve">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making files harder to find.</w:t>
      </w:r>
    </w:p>
    <w:p w:rsidR="005D7D3A" w:rsidRPr="00D66FF5" w:rsidRDefault="005D7D3A" w:rsidP="005D7D3A">
      <w:pPr>
        <w:pBdr>
          <w:bottom w:val="single" w:sz="6" w:space="1" w:color="auto"/>
        </w:pBd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</w:p>
    <w:p w:rsidR="005D7D3A" w:rsidRPr="00D66FF5" w:rsidRDefault="005D7D3A" w:rsidP="005D7D3A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Futura-Bold" w:hAnsi="Futura-Bold" w:cs="Futura-Bold"/>
          <w:b/>
          <w:bCs/>
          <w:color w:val="FF0000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FF0000"/>
          <w:sz w:val="26"/>
          <w:szCs w:val="26"/>
        </w:rPr>
        <w:t>PRACTICE TEST</w:t>
      </w:r>
      <w:r w:rsidR="007D6D69" w:rsidRPr="00D66FF5">
        <w:rPr>
          <w:rFonts w:ascii="Futura-Bold" w:hAnsi="Futura-Bold" w:cs="Futura-Bold"/>
          <w:b/>
          <w:bCs/>
          <w:color w:val="FF0000"/>
          <w:sz w:val="26"/>
          <w:szCs w:val="26"/>
        </w:rPr>
        <w:t>(3)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1. </w:t>
      </w: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 xml:space="preserve">What is the output from the command </w:t>
      </w:r>
      <w:r w:rsidRPr="00D66FF5">
        <w:rPr>
          <w:rFonts w:ascii="MacUSADigital-Regular" w:hAnsi="Futura-Bold" w:cs="MacUSADigital-Regular"/>
          <w:color w:val="0000FF"/>
          <w:sz w:val="26"/>
          <w:szCs w:val="26"/>
        </w:rPr>
        <w:t>ls -ax *.txt</w:t>
      </w: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>?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FF"/>
          <w:sz w:val="26"/>
          <w:szCs w:val="26"/>
        </w:rPr>
      </w:pP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A listing of all files that have an extension of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txt </w:t>
      </w:r>
      <w:r w:rsidRPr="00D66FF5">
        <w:rPr>
          <w:rFonts w:ascii="AGaramond-Regular" w:hAnsi="AGaramond-Regular" w:cs="AGaramond-Regular"/>
          <w:sz w:val="26"/>
          <w:szCs w:val="26"/>
        </w:rPr>
        <w:t>in reverse order.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A multiple column listing of all files that have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txt </w:t>
      </w:r>
      <w:r w:rsidRPr="00D66FF5">
        <w:rPr>
          <w:rFonts w:ascii="AGaramond-Regular" w:hAnsi="AGaramond-Regular" w:cs="AGaramond-Regular"/>
          <w:sz w:val="26"/>
          <w:szCs w:val="26"/>
        </w:rPr>
        <w:t>in their names.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A listing of all files that have an extension of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txt </w:t>
      </w:r>
      <w:r w:rsidRPr="00D66FF5">
        <w:rPr>
          <w:rFonts w:ascii="AGaramond-Regular" w:hAnsi="AGaramond-Regular" w:cs="AGaramond-Regular"/>
          <w:sz w:val="26"/>
          <w:szCs w:val="26"/>
        </w:rPr>
        <w:t>and their inode numbers in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the present working directory.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AGaramond-Regular" w:hAnsi="AGaramond-Regular" w:cs="AGaramond-Regular"/>
          <w:sz w:val="26"/>
          <w:szCs w:val="26"/>
        </w:rPr>
        <w:t>A multiple column listing of all files in the present working directory with an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extension of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txt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including the file </w:t>
      </w:r>
      <w:r w:rsidRPr="00D66FF5">
        <w:rPr>
          <w:rFonts w:ascii="MacUSADigital-Regular" w:hAnsi="Futura-Bold" w:cs="MacUSADigital-Regular"/>
          <w:sz w:val="26"/>
          <w:szCs w:val="26"/>
        </w:rPr>
        <w:t>.txt</w:t>
      </w:r>
      <w:r w:rsidRPr="00D66FF5">
        <w:rPr>
          <w:rFonts w:ascii="AGaramond-Regular" w:hAnsi="AGaramond-Regular" w:cs="AGaramond-Regular"/>
          <w:sz w:val="26"/>
          <w:szCs w:val="26"/>
        </w:rPr>
        <w:t>.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</w:t>
      </w: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>a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 is incorrect; reverse order listing requires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-r </w:t>
      </w:r>
      <w:r w:rsidRPr="00D66FF5">
        <w:rPr>
          <w:rFonts w:ascii="AGaramond-Regular" w:hAnsi="AGaramond-Regular" w:cs="AGaramond-Regular"/>
          <w:sz w:val="26"/>
          <w:szCs w:val="26"/>
        </w:rPr>
        <w:t>option. Answer b is incorrect;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MacUSADigital-Regular" w:hAnsi="Futura-Bold" w:cs="MacUSADigital-Regular"/>
          <w:sz w:val="26"/>
          <w:szCs w:val="26"/>
        </w:rPr>
        <w:t xml:space="preserve">*txt*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would find all files containing </w:t>
      </w:r>
      <w:r w:rsidRPr="00D66FF5">
        <w:rPr>
          <w:rFonts w:ascii="MacUSADigital-Regular" w:hAnsi="Futura-Bold" w:cs="MacUSADigital-Regular"/>
          <w:sz w:val="26"/>
          <w:szCs w:val="26"/>
        </w:rPr>
        <w:t>txt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. Answer c is incorrect; the option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-i </w:t>
      </w:r>
      <w:r w:rsidRPr="00D66FF5">
        <w:rPr>
          <w:rFonts w:ascii="AGaramond-Regular" w:hAnsi="AGaramond-Regular" w:cs="AGaramond-Regular"/>
          <w:sz w:val="26"/>
          <w:szCs w:val="26"/>
        </w:rPr>
        <w:t>shows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inode numbers.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Answer d is correct; the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-x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option shows the listing in multiple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columns, the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-a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option shows hidden files (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>.txt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) and because no path is defined, the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listing would contain only files from the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>pwd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.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2. </w:t>
      </w: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>You want to append new messages to an existing log file. Which command would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>work?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MacUSADigital-Regular" w:hAnsi="Futura-Bold" w:cs="MacUSADigital-Regular"/>
          <w:sz w:val="26"/>
          <w:szCs w:val="26"/>
        </w:rPr>
        <w:t>cat MyOldLog MyNewLog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MacUSADigital-Regular" w:hAnsi="Futura-Bold" w:cs="MacUSADigital-Regular"/>
          <w:sz w:val="26"/>
          <w:szCs w:val="26"/>
        </w:rPr>
        <w:t>cat MyOldLog &gt;&gt; MyNewLog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AGaramond-Regular" w:hAnsi="AGaramond-Regular" w:cs="AGaramond-Regular"/>
          <w:sz w:val="26"/>
          <w:szCs w:val="26"/>
        </w:rPr>
        <w:t>Use a text editor to add the new content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MacUSADigital-Regular" w:hAnsi="Futura-Bold" w:cs="MacUSADigital-Regular"/>
          <w:sz w:val="26"/>
          <w:szCs w:val="26"/>
        </w:rPr>
        <w:t>cat MyOldLog &gt; MyNewLog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</w:t>
      </w: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>a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 is incorrect; this would display the contents of both files.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Answer b is correct;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lastRenderedPageBreak/>
        <w:t xml:space="preserve">the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&gt;&gt;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causes the content of the first file to be appended to the second. </w:t>
      </w:r>
      <w:r w:rsidRPr="00D66FF5">
        <w:rPr>
          <w:rFonts w:ascii="AGaramond-Regular" w:hAnsi="AGaramond-Regular" w:cs="AGaramond-Regular"/>
          <w:sz w:val="26"/>
          <w:szCs w:val="26"/>
        </w:rPr>
        <w:t>Answer c is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incorrect; although you could do this, it would not be the best way. Answer d is incorrect;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this would replace the contents of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MyNewLog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with the contents of </w:t>
      </w:r>
      <w:r w:rsidRPr="00D66FF5">
        <w:rPr>
          <w:rFonts w:ascii="MacUSADigital-Regular" w:hAnsi="Futura-Bold" w:cs="MacUSADigital-Regular"/>
          <w:sz w:val="26"/>
          <w:szCs w:val="26"/>
        </w:rPr>
        <w:t>MyOldLog</w:t>
      </w:r>
      <w:r w:rsidRPr="00D66FF5">
        <w:rPr>
          <w:rFonts w:ascii="AGaramond-Regular" w:hAnsi="AGaramond-Regular" w:cs="AGaramond-Regular"/>
          <w:sz w:val="26"/>
          <w:szCs w:val="26"/>
        </w:rPr>
        <w:t>.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3. </w:t>
      </w: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>You have a directory of 100 memos and you want to find the ones addressed to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>your boss. How would you do that?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grep -i </w:t>
      </w:r>
      <w:r w:rsidRPr="00D66FF5">
        <w:rPr>
          <w:rFonts w:ascii="MacUSADigital-Regular" w:hAnsi="Futura-Bold" w:cs="MacUSADigital-Regular" w:hint="cs"/>
          <w:sz w:val="26"/>
          <w:szCs w:val="26"/>
        </w:rPr>
        <w:t>‘</w:t>
      </w:r>
      <w:r w:rsidRPr="00D66FF5">
        <w:rPr>
          <w:rFonts w:ascii="MacUSADigital-Regular" w:hAnsi="Futura-Bold" w:cs="MacUSADigital-Regular"/>
          <w:sz w:val="26"/>
          <w:szCs w:val="26"/>
        </w:rPr>
        <w:t>Boss Name</w:t>
      </w:r>
      <w:r w:rsidRPr="00D66FF5">
        <w:rPr>
          <w:rFonts w:ascii="MacUSADigital-Regular" w:hAnsi="Futura-Bold" w:cs="MacUSADigital-Regular" w:hint="cs"/>
          <w:sz w:val="26"/>
          <w:szCs w:val="26"/>
        </w:rPr>
        <w:t>’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 *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MacUSADigital-Regular" w:hAnsi="Futura-Bold" w:cs="MacUSADigital-Regular"/>
          <w:sz w:val="26"/>
          <w:szCs w:val="26"/>
        </w:rPr>
        <w:t>head -2 memo*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MacUSADigital-Regular" w:hAnsi="Futura-Bold" w:cs="MacUSADigital-Regular"/>
          <w:sz w:val="26"/>
          <w:szCs w:val="26"/>
        </w:rPr>
        <w:t>touch memo*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MacUSADigital-Regular" w:hAnsi="Futura-Bold" w:cs="MacUSADigital-Regular"/>
          <w:sz w:val="26"/>
          <w:szCs w:val="26"/>
        </w:rPr>
        <w:t>cat -n memo*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Answer </w:t>
      </w:r>
      <w:r w:rsidRPr="00D66FF5">
        <w:rPr>
          <w:rFonts w:ascii="AGaramond-Bold" w:hAnsi="AGaramond-Bold" w:cs="AGaramond-Bold"/>
          <w:b/>
          <w:bCs/>
          <w:color w:val="0000FF"/>
          <w:sz w:val="26"/>
          <w:szCs w:val="26"/>
        </w:rPr>
        <w:t>a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 is correct; this would display every line containing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Boss Name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along with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the filename from which the line came. </w:t>
      </w:r>
      <w:r w:rsidRPr="00D66FF5">
        <w:rPr>
          <w:rFonts w:ascii="AGaramond-Regular" w:hAnsi="AGaramond-Regular" w:cs="AGaramond-Regular"/>
          <w:sz w:val="26"/>
          <w:szCs w:val="26"/>
        </w:rPr>
        <w:t>Answer b is incorrect; this would display the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first two lines of every file in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pwd </w:t>
      </w:r>
      <w:r w:rsidRPr="00D66FF5">
        <w:rPr>
          <w:rFonts w:ascii="AGaramond-Regular" w:hAnsi="AGaramond-Regular" w:cs="AGaramond-Regular"/>
          <w:sz w:val="26"/>
          <w:szCs w:val="26"/>
        </w:rPr>
        <w:t>starting with memo. Answer c is incorrect; this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would update the access time on every file beginning with memo to the present system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time. Answer d is incorrect; this would display the contents of every file beginning with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memo and number each line.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4. </w:t>
      </w: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 xml:space="preserve">Which of the following commands will remove the directory </w:t>
      </w:r>
      <w:r w:rsidRPr="00D66FF5">
        <w:rPr>
          <w:rFonts w:ascii="MacUSADigital-Regular" w:hAnsi="Futura-Bold" w:cs="MacUSADigital-Regular"/>
          <w:color w:val="0000FF"/>
          <w:sz w:val="26"/>
          <w:szCs w:val="26"/>
        </w:rPr>
        <w:t xml:space="preserve">/home/adam </w:t>
      </w: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>and all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>its files and subdirectories?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MacUSADigital-Regular" w:hAnsi="Futura-Bold" w:cs="MacUSADigital-Regular"/>
          <w:sz w:val="26"/>
          <w:szCs w:val="26"/>
        </w:rPr>
        <w:t>rmdir -p /home/adam/*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MacUSADigital-Regular" w:hAnsi="Futura-Bold" w:cs="MacUSADigital-Regular"/>
          <w:sz w:val="26"/>
          <w:szCs w:val="26"/>
        </w:rPr>
        <w:t>rm -fr /home/adam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MacUSADigital-Regular" w:hAnsi="Futura-Bold" w:cs="MacUSADigital-Regular"/>
          <w:sz w:val="26"/>
          <w:szCs w:val="26"/>
        </w:rPr>
        <w:t>rmdir -p /home/*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MacUSADigital-Regular" w:hAnsi="Futura-Bold" w:cs="MacUSADigital-Regular"/>
          <w:sz w:val="26"/>
          <w:szCs w:val="26"/>
        </w:rPr>
        <w:t>rm -fr /home/adam/*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</w:t>
      </w: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>a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 is incorrect;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rmdir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will remove only empty directories.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Answer b is correct; the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-r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option will delete recursively and the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-f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option will force the deletion. </w:t>
      </w:r>
      <w:r w:rsidRPr="00D66FF5">
        <w:rPr>
          <w:rFonts w:ascii="AGaramond-Regular" w:hAnsi="AGaramond-Regular" w:cs="AGaramond-Regular"/>
          <w:sz w:val="26"/>
          <w:szCs w:val="26"/>
        </w:rPr>
        <w:t>Answer c is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incorrect;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rmdir </w:t>
      </w:r>
      <w:r w:rsidRPr="00D66FF5">
        <w:rPr>
          <w:rFonts w:ascii="AGaramond-Regular" w:hAnsi="AGaramond-Regular" w:cs="AGaramond-Regular"/>
          <w:sz w:val="26"/>
          <w:szCs w:val="26"/>
        </w:rPr>
        <w:t>will remove only empty directories. Answer d is incorrect; this will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remove all the files and subdirectories under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/home/adam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but leave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/home/adam </w:t>
      </w:r>
      <w:r w:rsidRPr="00D66FF5">
        <w:rPr>
          <w:rFonts w:ascii="AGaramond-Regular" w:hAnsi="AGaramond-Regular" w:cs="AGaramond-Regular"/>
          <w:sz w:val="26"/>
          <w:szCs w:val="26"/>
        </w:rPr>
        <w:t>directory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5. </w:t>
      </w: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 xml:space="preserve">You need to move all your users’ directories from the </w:t>
      </w:r>
      <w:r w:rsidRPr="00D66FF5">
        <w:rPr>
          <w:rFonts w:ascii="MacUSADigital-Regular" w:hAnsi="Futura-Bold" w:cs="MacUSADigital-Regular"/>
          <w:color w:val="0000FF"/>
          <w:sz w:val="26"/>
          <w:szCs w:val="26"/>
        </w:rPr>
        <w:t xml:space="preserve">/user </w:t>
      </w: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 xml:space="preserve">directory to the </w:t>
      </w:r>
      <w:r w:rsidRPr="00D66FF5">
        <w:rPr>
          <w:rFonts w:ascii="MacUSADigital-Regular" w:hAnsi="Futura-Bold" w:cs="MacUSADigital-Regular"/>
          <w:color w:val="0000FF"/>
          <w:sz w:val="26"/>
          <w:szCs w:val="26"/>
        </w:rPr>
        <w:t>/home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color w:val="0000FF"/>
          <w:sz w:val="26"/>
          <w:szCs w:val="26"/>
        </w:rPr>
        <w:lastRenderedPageBreak/>
        <w:t>directory. What would be the best way to do it?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MacUSADigital-Regular" w:hAnsi="Futura-Bold" w:cs="MacUSADigital-Regular"/>
          <w:sz w:val="26"/>
          <w:szCs w:val="26"/>
        </w:rPr>
        <w:t>mv -p /user/* /home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cp /user/* /home </w:t>
      </w:r>
      <w:r w:rsidRPr="00D66FF5">
        <w:rPr>
          <w:rFonts w:ascii="AGaramond-Regular" w:hAnsi="AGaramond-Regular" w:cs="AGaramond-Regular"/>
          <w:sz w:val="26"/>
          <w:szCs w:val="26"/>
        </w:rPr>
        <w:t>and then remove the originals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cp -P /user /home </w:t>
      </w:r>
      <w:r w:rsidRPr="00D66FF5">
        <w:rPr>
          <w:rFonts w:ascii="AGaramond-Regular" w:hAnsi="AGaramond-Regular" w:cs="AGaramond-Regular"/>
          <w:sz w:val="26"/>
          <w:szCs w:val="26"/>
        </w:rPr>
        <w:t>and then remove the originals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cp -P /user/* /home </w:t>
      </w:r>
      <w:r w:rsidRPr="00D66FF5">
        <w:rPr>
          <w:rFonts w:ascii="AGaramond-Regular" w:hAnsi="AGaramond-Regular" w:cs="AGaramond-Regular"/>
          <w:sz w:val="26"/>
          <w:szCs w:val="26"/>
        </w:rPr>
        <w:t>and then remove the originals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</w:t>
      </w: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>a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 is incorrect;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-p </w:t>
      </w:r>
      <w:r w:rsidRPr="00D66FF5">
        <w:rPr>
          <w:rFonts w:ascii="AGaramond-Regular" w:hAnsi="AGaramond-Regular" w:cs="AGaramond-Regular"/>
          <w:sz w:val="26"/>
          <w:szCs w:val="26"/>
        </w:rPr>
        <w:t>option is used to preserve file attributes but the subdirectories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would not be moved. Answer b is incorrect; this would only copy the directories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immediately under </w:t>
      </w:r>
      <w:r w:rsidRPr="00D66FF5">
        <w:rPr>
          <w:rFonts w:ascii="MacUSADigital-Regular" w:hAnsi="Futura-Bold" w:cs="MacUSADigital-Regular"/>
          <w:sz w:val="26"/>
          <w:szCs w:val="26"/>
        </w:rPr>
        <w:t>/user</w:t>
      </w:r>
      <w:r w:rsidRPr="00D66FF5">
        <w:rPr>
          <w:rFonts w:ascii="AGaramond-Regular" w:hAnsi="AGaramond-Regular" w:cs="AGaramond-Regular"/>
          <w:sz w:val="26"/>
          <w:szCs w:val="26"/>
        </w:rPr>
        <w:t>. Answer c is incorrect; this would copy the hierarchy but it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would be placed under </w:t>
      </w:r>
      <w:r w:rsidRPr="00D66FF5">
        <w:rPr>
          <w:rFonts w:ascii="MacUSADigital-Regular" w:hAnsi="Futura-Bold" w:cs="MacUSADigital-Regular"/>
          <w:sz w:val="26"/>
          <w:szCs w:val="26"/>
        </w:rPr>
        <w:t>/home/user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.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Answer d is correct; the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-P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option will copy both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the files and the directory structure under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/user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to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>/home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.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color w:val="0000FF"/>
          <w:sz w:val="26"/>
          <w:szCs w:val="26"/>
        </w:rPr>
      </w:pP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6. </w:t>
      </w: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>You have multiple subdirectories in your home directory. When you try to change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 xml:space="preserve">to the </w:t>
      </w:r>
      <w:r w:rsidRPr="00D66FF5">
        <w:rPr>
          <w:rFonts w:ascii="MacUSADigital-Regular" w:hAnsi="Futura-Bold" w:cs="MacUSADigital-Regular"/>
          <w:color w:val="0000FF"/>
          <w:sz w:val="26"/>
          <w:szCs w:val="26"/>
        </w:rPr>
        <w:t xml:space="preserve">AugLetters </w:t>
      </w: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 xml:space="preserve">directory using the </w:t>
      </w:r>
      <w:r w:rsidRPr="00D66FF5">
        <w:rPr>
          <w:rFonts w:ascii="MacUSADigital-Regular" w:hAnsi="Futura-Bold" w:cs="MacUSADigital-Regular"/>
          <w:color w:val="0000FF"/>
          <w:sz w:val="26"/>
          <w:szCs w:val="26"/>
        </w:rPr>
        <w:t xml:space="preserve">cd </w:t>
      </w: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>command you get an error message that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>the directory does not exist. What is the most likely cause of the problem?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AGaramond-Regular" w:hAnsi="AGaramond-Regular" w:cs="AGaramond-Regular"/>
          <w:sz w:val="26"/>
          <w:szCs w:val="26"/>
        </w:rPr>
        <w:t>You used an incorrect relative path.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You have to use an absolute path with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cd </w:t>
      </w:r>
      <w:r w:rsidRPr="00D66FF5">
        <w:rPr>
          <w:rFonts w:ascii="AGaramond-Regular" w:hAnsi="AGaramond-Regular" w:cs="AGaramond-Regular"/>
          <w:sz w:val="26"/>
          <w:szCs w:val="26"/>
        </w:rPr>
        <w:t>command.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AGaramond-Regular" w:hAnsi="AGaramond-Regular" w:cs="AGaramond-Regular"/>
          <w:sz w:val="26"/>
          <w:szCs w:val="26"/>
        </w:rPr>
        <w:t>You are not in your home directory.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There is no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AugLetters </w:t>
      </w:r>
      <w:r w:rsidRPr="00D66FF5">
        <w:rPr>
          <w:rFonts w:ascii="AGaramond-Regular" w:hAnsi="AGaramond-Regular" w:cs="AGaramond-Regular"/>
          <w:sz w:val="26"/>
          <w:szCs w:val="26"/>
        </w:rPr>
        <w:t>directory.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Answer </w:t>
      </w:r>
      <w:r w:rsidRPr="00D66FF5">
        <w:rPr>
          <w:rFonts w:ascii="AGaramond-Bold" w:hAnsi="AGaramond-Bold" w:cs="AGaramond-Bold"/>
          <w:b/>
          <w:bCs/>
          <w:color w:val="0000FF"/>
          <w:sz w:val="26"/>
          <w:szCs w:val="26"/>
        </w:rPr>
        <w:t xml:space="preserve">a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is correct; if you use a relative path, you must make sure that you type the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relative path from the present working directory.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Answer b is incorrect;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cd </w:t>
      </w:r>
      <w:r w:rsidRPr="00D66FF5">
        <w:rPr>
          <w:rFonts w:ascii="AGaramond-Regular" w:hAnsi="AGaramond-Regular" w:cs="AGaramond-Regular"/>
          <w:sz w:val="26"/>
          <w:szCs w:val="26"/>
        </w:rPr>
        <w:t>command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can take either absolute or relative paths. Answer c is incorrect; your present working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directory does not have to be your home directory when using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cd </w:t>
      </w:r>
      <w:r w:rsidRPr="00D66FF5">
        <w:rPr>
          <w:rFonts w:ascii="AGaramond-Regular" w:hAnsi="AGaramond-Regular" w:cs="AGaramond-Regular"/>
          <w:sz w:val="26"/>
          <w:szCs w:val="26"/>
        </w:rPr>
        <w:t>command.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Answer d is incorrect; although there is a possibility you did not create the directory, it is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not likely.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7. </w:t>
      </w: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 xml:space="preserve">The regular expression to find all lines beginning with </w:t>
      </w:r>
      <w:r w:rsidRPr="00D66FF5">
        <w:rPr>
          <w:rFonts w:ascii="MacUSADigital-Regular" w:hAnsi="Futura-Bold" w:cs="MacUSADigital-Regular"/>
          <w:color w:val="0000FF"/>
          <w:sz w:val="26"/>
          <w:szCs w:val="26"/>
        </w:rPr>
        <w:t xml:space="preserve">cat </w:t>
      </w: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>is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MacUSADigital-Regular" w:hAnsi="Futura-Bold" w:cs="MacUSADigital-Regular"/>
          <w:sz w:val="26"/>
          <w:szCs w:val="26"/>
        </w:rPr>
        <w:t>/cat/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MacUSADigital-Regular" w:hAnsi="Futura-Bold" w:cs="MacUSADigital-Regular"/>
          <w:sz w:val="26"/>
          <w:szCs w:val="26"/>
        </w:rPr>
        <w:t>/[cat]/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MacUSADigital-Regular" w:hAnsi="Futura-Bold" w:cs="MacUSADigital-Regular"/>
          <w:sz w:val="26"/>
          <w:szCs w:val="26"/>
        </w:rPr>
        <w:t>/^cat/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MacUSADigital-Regular" w:hAnsi="Futura-Bold" w:cs="MacUSADigital-Regular"/>
          <w:sz w:val="26"/>
          <w:szCs w:val="26"/>
        </w:rPr>
        <w:t>/cat*/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</w:t>
      </w: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>a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 is incorrect; this would find the occurrence of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cat </w:t>
      </w:r>
      <w:r w:rsidRPr="00D66FF5">
        <w:rPr>
          <w:rFonts w:ascii="AGaramond-Regular" w:hAnsi="AGaramond-Regular" w:cs="AGaramond-Regular"/>
          <w:sz w:val="26"/>
          <w:szCs w:val="26"/>
        </w:rPr>
        <w:t>anywhere. Answer b is incorrect;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lastRenderedPageBreak/>
        <w:t xml:space="preserve">this looks for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c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or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a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or </w:t>
      </w:r>
      <w:r w:rsidRPr="00D66FF5">
        <w:rPr>
          <w:rFonts w:ascii="MacUSADigital-Regular" w:hAnsi="Futura-Bold" w:cs="MacUSADigital-Regular"/>
          <w:sz w:val="26"/>
          <w:szCs w:val="26"/>
        </w:rPr>
        <w:t>t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.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Answer c is correct; the caret (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>^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) specifies that the line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should start with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>cat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Answer d is incorrect; this also would find the occurrence of </w:t>
      </w:r>
      <w:r w:rsidRPr="00D66FF5">
        <w:rPr>
          <w:rFonts w:ascii="MacUSADigital-Regular" w:hAnsi="Futura-Bold" w:cs="MacUSADigital-Regular"/>
          <w:sz w:val="26"/>
          <w:szCs w:val="26"/>
        </w:rPr>
        <w:t>cat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followed by zero or any character.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8. </w:t>
      </w: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 xml:space="preserve">How would you find every occurrence of the word </w:t>
      </w:r>
      <w:r w:rsidRPr="00D66FF5">
        <w:rPr>
          <w:rFonts w:ascii="MacUSADigital-Regular" w:hAnsi="Futura-Bold" w:cs="MacUSADigital-Regular"/>
          <w:color w:val="0000FF"/>
          <w:sz w:val="26"/>
          <w:szCs w:val="26"/>
        </w:rPr>
        <w:t xml:space="preserve">dog </w:t>
      </w: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 xml:space="preserve">in a file called </w:t>
      </w:r>
      <w:r w:rsidRPr="00D66FF5">
        <w:rPr>
          <w:rFonts w:ascii="MacUSADigital-Regular" w:hAnsi="Futura-Bold" w:cs="MacUSADigital-Regular"/>
          <w:color w:val="0000FF"/>
          <w:sz w:val="26"/>
          <w:szCs w:val="26"/>
        </w:rPr>
        <w:t>pets</w:t>
      </w: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>?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MacUSADigital-Regular" w:hAnsi="Futura-Bold" w:cs="MacUSADigital-Regular"/>
          <w:sz w:val="26"/>
          <w:szCs w:val="26"/>
        </w:rPr>
        <w:t>grep -w dog pets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MacUSADigital-Regular" w:hAnsi="Futura-Bold" w:cs="MacUSADigital-Regular"/>
          <w:sz w:val="26"/>
          <w:szCs w:val="26"/>
        </w:rPr>
        <w:t>grep -iw dog pets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MacUSADigital-Regular" w:hAnsi="Futura-Bold" w:cs="MacUSADigital-Regular"/>
          <w:sz w:val="26"/>
          <w:szCs w:val="26"/>
        </w:rPr>
        <w:t>grep -i dog pets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MacUSADigital-Regular" w:hAnsi="Futura-Bold" w:cs="MacUSADigital-Regular"/>
          <w:sz w:val="26"/>
          <w:szCs w:val="26"/>
        </w:rPr>
        <w:t>grep -c dog pets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</w:t>
      </w: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>a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 is incorrect; although it will find only lines containing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dog </w:t>
      </w:r>
      <w:r w:rsidRPr="00D66FF5">
        <w:rPr>
          <w:rFonts w:ascii="AGaramond-Regular" w:hAnsi="AGaramond-Regular" w:cs="AGaramond-Regular"/>
          <w:sz w:val="26"/>
          <w:szCs w:val="26"/>
        </w:rPr>
        <w:t>as a complete word it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will not find </w:t>
      </w:r>
      <w:r w:rsidRPr="00D66FF5">
        <w:rPr>
          <w:rFonts w:ascii="MacUSADigital-Regular" w:hAnsi="Futura-Bold" w:cs="MacUSADigital-Regular"/>
          <w:sz w:val="26"/>
          <w:szCs w:val="26"/>
        </w:rPr>
        <w:t>Dog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.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Answer b is correct; the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-i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causes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grep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to ignore case, thereby finding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all occurrences—even those that are capitalized. </w:t>
      </w:r>
      <w:r w:rsidRPr="00D66FF5">
        <w:rPr>
          <w:rFonts w:ascii="AGaramond-Regular" w:hAnsi="AGaramond-Regular" w:cs="AGaramond-Regular"/>
          <w:sz w:val="26"/>
          <w:szCs w:val="26"/>
        </w:rPr>
        <w:t>Answer c is incorrect; it would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ignore case but would return lines containing the string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dog </w:t>
      </w:r>
      <w:r w:rsidRPr="00D66FF5">
        <w:rPr>
          <w:rFonts w:ascii="AGaramond-Regular" w:hAnsi="AGaramond-Regular" w:cs="AGaramond-Regular"/>
          <w:sz w:val="26"/>
          <w:szCs w:val="26"/>
        </w:rPr>
        <w:t>contained in other words as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well. Answer d is incorrect; this would return the number of lines containing the pattern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MacUSADigital-Regular" w:hAnsi="Futura-Bold" w:cs="MacUSADigital-Regular"/>
          <w:sz w:val="26"/>
          <w:szCs w:val="26"/>
        </w:rPr>
        <w:t>dog</w:t>
      </w:r>
      <w:r w:rsidRPr="00D66FF5">
        <w:rPr>
          <w:rFonts w:ascii="AGaramond-Regular" w:hAnsi="AGaramond-Regular" w:cs="AGaramond-Regular"/>
          <w:sz w:val="26"/>
          <w:szCs w:val="26"/>
        </w:rPr>
        <w:t>.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FF"/>
          <w:sz w:val="26"/>
          <w:szCs w:val="26"/>
        </w:rPr>
      </w:pP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9. </w:t>
      </w: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 xml:space="preserve">As part of your backup strategy, you want to back up the </w:t>
      </w:r>
      <w:r w:rsidRPr="00D66FF5">
        <w:rPr>
          <w:rFonts w:ascii="MacUSADigital-Regular" w:hAnsi="Futura-Bold" w:cs="MacUSADigital-Regular"/>
          <w:color w:val="0000FF"/>
          <w:sz w:val="26"/>
          <w:szCs w:val="26"/>
        </w:rPr>
        <w:t xml:space="preserve">/home </w:t>
      </w: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>directories to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FF"/>
          <w:sz w:val="26"/>
          <w:szCs w:val="26"/>
        </w:rPr>
      </w:pPr>
      <w:r w:rsidRPr="00D66FF5">
        <w:rPr>
          <w:rFonts w:ascii="MacUSADigital-Regular" w:hAnsi="Futura-Bold" w:cs="MacUSADigital-Regular"/>
          <w:color w:val="0000FF"/>
          <w:sz w:val="26"/>
          <w:szCs w:val="26"/>
        </w:rPr>
        <w:t xml:space="preserve">/backups </w:t>
      </w: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>on another partition. You would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MacUSADigital-Regular" w:hAnsi="Futura-Bold" w:cs="MacUSADigital-Regular"/>
          <w:sz w:val="26"/>
          <w:szCs w:val="26"/>
        </w:rPr>
        <w:t>tar -cf /backups/HomeBackUp.tar home/*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MacUSADigital-Regular" w:hAnsi="Futura-Bold" w:cs="MacUSADigital-Regular"/>
          <w:sz w:val="26"/>
          <w:szCs w:val="26"/>
        </w:rPr>
        <w:t>cp /home/* /backups/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MacUSADigital-Regular" w:hAnsi="Futura-Bold" w:cs="MacUSADigital-Regular"/>
          <w:sz w:val="26"/>
          <w:szCs w:val="26"/>
        </w:rPr>
        <w:t>cp -P /home /backups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MacUSADigital-Regular" w:hAnsi="Futura-Bold" w:cs="MacUSADigital-Regular"/>
          <w:sz w:val="26"/>
          <w:szCs w:val="26"/>
        </w:rPr>
        <w:t>tar -xf /backups/HomeBackUp.tar home/*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Answer a is correct; the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-c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option creates the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tar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file and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-f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gives its name. </w:t>
      </w:r>
      <w:r w:rsidRPr="00D66FF5">
        <w:rPr>
          <w:rFonts w:ascii="AGaramond-Regular" w:hAnsi="AGaramond-Regular" w:cs="AGaramond-Regular"/>
          <w:sz w:val="26"/>
          <w:szCs w:val="26"/>
        </w:rPr>
        <w:t>Answer b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is incorrect; this would copy the first level of directories only. Answer c is incorrect;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although this would make a copy of the files it is not the best way. Answer d is incorrect;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this would restore the files in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/backups/HomeBackUp.tar </w:t>
      </w:r>
      <w:r w:rsidRPr="00D66FF5">
        <w:rPr>
          <w:rFonts w:ascii="AGaramond-Regular" w:hAnsi="AGaramond-Regular" w:cs="AGaramond-Regular"/>
          <w:sz w:val="26"/>
          <w:szCs w:val="26"/>
        </w:rPr>
        <w:t>to their original location.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FF"/>
          <w:sz w:val="26"/>
          <w:szCs w:val="26"/>
        </w:rPr>
      </w:pP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10. </w:t>
      </w: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>You have compressed your marketing report to save space but want to look up a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>statistic in it. What would be the quickest way to do this?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AGaramond-Regular" w:hAnsi="AGaramond-Regular" w:cs="AGaramond-Regular"/>
          <w:sz w:val="26"/>
          <w:szCs w:val="26"/>
        </w:rPr>
        <w:t>Uncompress the file and open it with a text editor.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lastRenderedPageBreak/>
        <w:t xml:space="preserve">b.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Use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zcat </w:t>
      </w:r>
      <w:r w:rsidRPr="00D66FF5">
        <w:rPr>
          <w:rFonts w:ascii="AGaramond-Regular" w:hAnsi="AGaramond-Regular" w:cs="AGaramond-Regular"/>
          <w:sz w:val="26"/>
          <w:szCs w:val="26"/>
        </w:rPr>
        <w:t>to display the file’s contents.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Uncompress the file, and then use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cat </w:t>
      </w:r>
      <w:r w:rsidRPr="00D66FF5">
        <w:rPr>
          <w:rFonts w:ascii="AGaramond-Regular" w:hAnsi="AGaramond-Regular" w:cs="AGaramond-Regular"/>
          <w:sz w:val="26"/>
          <w:szCs w:val="26"/>
        </w:rPr>
        <w:t>to display its contents.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Use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more </w:t>
      </w:r>
      <w:r w:rsidRPr="00D66FF5">
        <w:rPr>
          <w:rFonts w:ascii="AGaramond-Regular" w:hAnsi="AGaramond-Regular" w:cs="AGaramond-Regular"/>
          <w:sz w:val="26"/>
          <w:szCs w:val="26"/>
        </w:rPr>
        <w:t>to display the file’s contents.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Answer a is incorrect; although this would work, it would be the most time-consuming.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Answer b is correct;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zcat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lets you see the contents without uncompressing the file.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Answer c is incorrect; although this would work, it would be time-consuming. Answer d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is incorrect;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more </w:t>
      </w:r>
      <w:r w:rsidRPr="00D66FF5">
        <w:rPr>
          <w:rFonts w:ascii="AGaramond-Regular" w:hAnsi="AGaramond-Regular" w:cs="AGaramond-Regular"/>
          <w:sz w:val="26"/>
          <w:szCs w:val="26"/>
        </w:rPr>
        <w:t>cannot read a compressed file.</w:t>
      </w:r>
    </w:p>
    <w:p w:rsidR="00C40116" w:rsidRPr="00D66FF5" w:rsidRDefault="00C40116" w:rsidP="00C40116">
      <w:pPr>
        <w:pBdr>
          <w:bottom w:val="single" w:sz="6" w:space="1" w:color="auto"/>
        </w:pBd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Futura-Bold" w:hAnsi="Futura-Bold" w:cs="Futura-Bold"/>
          <w:b/>
          <w:bCs/>
          <w:color w:val="FF0000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FF0000"/>
          <w:sz w:val="26"/>
          <w:szCs w:val="26"/>
        </w:rPr>
        <w:t>PRACTICE TEST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1. </w:t>
      </w: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>Which of the following commands directs both standard input and standard output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 xml:space="preserve">to the file </w:t>
      </w:r>
      <w:r w:rsidRPr="00D66FF5">
        <w:rPr>
          <w:rFonts w:ascii="MacUSADigital-Regular" w:hAnsi="Futura-Bold" w:cs="MacUSADigital-Regular"/>
          <w:color w:val="0000FF"/>
          <w:sz w:val="26"/>
          <w:szCs w:val="26"/>
        </w:rPr>
        <w:t>MyOut</w:t>
      </w: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>?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MacUSADigital-Regular" w:hAnsi="Futura-Bold" w:cs="MacUSADigital-Regular"/>
          <w:sz w:val="26"/>
          <w:szCs w:val="26"/>
        </w:rPr>
        <w:t>cat MyFile &gt;&gt; MyOut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MacUSADigital-Regular" w:hAnsi="Futura-Bold" w:cs="MacUSADigital-Regular"/>
          <w:sz w:val="26"/>
          <w:szCs w:val="26"/>
        </w:rPr>
        <w:t>cat MyFile 2&gt; MyOut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MacUSADigital-Regular" w:hAnsi="Futura-Bold" w:cs="MacUSADigital-Regular"/>
          <w:sz w:val="26"/>
          <w:szCs w:val="26"/>
        </w:rPr>
        <w:t>cat MyFile 1&gt; MyOut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MacUSADigital-Regular" w:hAnsi="Futura-Bold" w:cs="MacUSADigital-Regular"/>
          <w:sz w:val="26"/>
          <w:szCs w:val="26"/>
        </w:rPr>
        <w:t>cat MyFile &amp;&gt; MyOut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a is incorrect; this would append the contents of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MyFile </w:t>
      </w:r>
      <w:r w:rsidRPr="00D66FF5">
        <w:rPr>
          <w:rFonts w:ascii="AGaramond-Regular" w:hAnsi="AGaramond-Regular" w:cs="AGaramond-Regular"/>
          <w:sz w:val="26"/>
          <w:szCs w:val="26"/>
        </w:rPr>
        <w:t>(</w:t>
      </w:r>
      <w:r w:rsidRPr="00D66FF5">
        <w:rPr>
          <w:rFonts w:ascii="MacUSADigital-Regular" w:hAnsi="Futura-Bold" w:cs="MacUSADigital-Regular"/>
          <w:sz w:val="26"/>
          <w:szCs w:val="26"/>
        </w:rPr>
        <w:t>stdout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) to the file </w:t>
      </w:r>
      <w:r w:rsidRPr="00D66FF5">
        <w:rPr>
          <w:rFonts w:ascii="MacUSADigital-Regular" w:hAnsi="Futura-Bold" w:cs="MacUSADigital-Regular"/>
          <w:sz w:val="26"/>
          <w:szCs w:val="26"/>
        </w:rPr>
        <w:t>MyOut</w:t>
      </w:r>
      <w:r w:rsidRPr="00D66FF5">
        <w:rPr>
          <w:rFonts w:ascii="AGaramond-Regular" w:hAnsi="AGaramond-Regular" w:cs="AGaramond-Regular"/>
          <w:sz w:val="26"/>
          <w:szCs w:val="26"/>
        </w:rPr>
        <w:t>.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b is incorrect; this would send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stderr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to the file </w:t>
      </w:r>
      <w:r w:rsidRPr="00D66FF5">
        <w:rPr>
          <w:rFonts w:ascii="MacUSADigital-Regular" w:hAnsi="Futura-Bold" w:cs="MacUSADigital-Regular"/>
          <w:sz w:val="26"/>
          <w:szCs w:val="26"/>
        </w:rPr>
        <w:t>MyOut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, but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stdout </w:t>
      </w:r>
      <w:r w:rsidRPr="00D66FF5">
        <w:rPr>
          <w:rFonts w:ascii="AGaramond-Regular" w:hAnsi="AGaramond-Regular" w:cs="AGaramond-Regular"/>
          <w:sz w:val="26"/>
          <w:szCs w:val="26"/>
        </w:rPr>
        <w:t>would be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sent to the display. Answer c is incorrect; this would send the contents of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MyFile </w:t>
      </w:r>
      <w:r w:rsidRPr="00D66FF5">
        <w:rPr>
          <w:rFonts w:ascii="AGaramond-Regular" w:hAnsi="AGaramond-Regular" w:cs="AGaramond-Regular"/>
          <w:sz w:val="26"/>
          <w:szCs w:val="26"/>
        </w:rPr>
        <w:t>(</w:t>
      </w:r>
      <w:r w:rsidRPr="00D66FF5">
        <w:rPr>
          <w:rFonts w:ascii="MacUSADigital-Regular" w:hAnsi="Futura-Bold" w:cs="MacUSADigital-Regular"/>
          <w:sz w:val="26"/>
          <w:szCs w:val="26"/>
        </w:rPr>
        <w:t>stdout</w:t>
      </w:r>
      <w:r w:rsidRPr="00D66FF5">
        <w:rPr>
          <w:rFonts w:ascii="AGaramond-Regular" w:hAnsi="AGaramond-Regular" w:cs="AGaramond-Regular"/>
          <w:sz w:val="26"/>
          <w:szCs w:val="26"/>
        </w:rPr>
        <w:t>)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MacUSADigital-Bold" w:hAnsi="Futura-Bold" w:cs="MacUSADigital-Bold"/>
          <w:b/>
          <w:bCs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to the file </w:t>
      </w:r>
      <w:r w:rsidRPr="00D66FF5">
        <w:rPr>
          <w:rFonts w:ascii="MacUSADigital-Regular" w:hAnsi="Futura-Bold" w:cs="MacUSADigital-Regular"/>
          <w:sz w:val="26"/>
          <w:szCs w:val="26"/>
        </w:rPr>
        <w:t>MyOut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, but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stderr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would be sent to the display.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Answer d is correct; the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>&amp;&gt;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sends both the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stdout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and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stderr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to the file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>MyOut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.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2. </w:t>
      </w: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>What would the following command do?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color w:val="0000FF"/>
          <w:sz w:val="26"/>
          <w:szCs w:val="26"/>
        </w:rPr>
      </w:pPr>
      <w:r w:rsidRPr="00D66FF5">
        <w:rPr>
          <w:rFonts w:ascii="MacUSADigital-Regular" w:hAnsi="Futura-Bold" w:cs="MacUSADigital-Regular"/>
          <w:color w:val="0000FF"/>
          <w:sz w:val="26"/>
          <w:szCs w:val="26"/>
        </w:rPr>
        <w:t>cat MyFile | sort | tee | lpr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Print the contents of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MyFile </w:t>
      </w:r>
      <w:r w:rsidRPr="00D66FF5">
        <w:rPr>
          <w:rFonts w:ascii="AGaramond-Regular" w:hAnsi="AGaramond-Regular" w:cs="AGaramond-Regular"/>
          <w:sz w:val="26"/>
          <w:szCs w:val="26"/>
        </w:rPr>
        <w:t>in alphabetical order.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Print the contents of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MyFile </w:t>
      </w:r>
      <w:r w:rsidRPr="00D66FF5">
        <w:rPr>
          <w:rFonts w:ascii="AGaramond-Regular" w:hAnsi="AGaramond-Regular" w:cs="AGaramond-Regular"/>
          <w:sz w:val="26"/>
          <w:szCs w:val="26"/>
        </w:rPr>
        <w:t>in alphabetical order and display the contents of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MacUSADigital-Regular" w:hAnsi="Futura-Bold" w:cs="MacUSADigital-Regular"/>
          <w:sz w:val="26"/>
          <w:szCs w:val="26"/>
        </w:rPr>
        <w:t>MyFile</w:t>
      </w:r>
      <w:r w:rsidRPr="00D66FF5">
        <w:rPr>
          <w:rFonts w:ascii="AGaramond-Regular" w:hAnsi="AGaramond-Regular" w:cs="AGaramond-Regular"/>
          <w:sz w:val="26"/>
          <w:szCs w:val="26"/>
        </w:rPr>
        <w:t>.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AGaramond-Regular" w:hAnsi="AGaramond-Regular" w:cs="AGaramond-Regular"/>
          <w:sz w:val="26"/>
          <w:szCs w:val="26"/>
        </w:rPr>
        <w:t>It would not work because it contains too many pipes.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Print the contents of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MyFile </w:t>
      </w:r>
      <w:r w:rsidRPr="00D66FF5">
        <w:rPr>
          <w:rFonts w:ascii="AGaramond-Regular" w:hAnsi="AGaramond-Regular" w:cs="AGaramond-Regular"/>
          <w:sz w:val="26"/>
          <w:szCs w:val="26"/>
        </w:rPr>
        <w:t>in alphabetical order and display the contents of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MacUSADigital-Regular" w:hAnsi="Futura-Bold" w:cs="MacUSADigital-Regular"/>
          <w:sz w:val="26"/>
          <w:szCs w:val="26"/>
        </w:rPr>
        <w:t xml:space="preserve">MyFile </w:t>
      </w:r>
      <w:r w:rsidRPr="00D66FF5">
        <w:rPr>
          <w:rFonts w:ascii="AGaramond-Regular" w:hAnsi="AGaramond-Regular" w:cs="AGaramond-Regular"/>
          <w:sz w:val="26"/>
          <w:szCs w:val="26"/>
        </w:rPr>
        <w:t>in sorted order.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lastRenderedPageBreak/>
        <w:t xml:space="preserve">Answer a is incorrect; although the output of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sort </w:t>
      </w:r>
      <w:r w:rsidRPr="00D66FF5">
        <w:rPr>
          <w:rFonts w:ascii="AGaramond-Regular" w:hAnsi="AGaramond-Regular" w:cs="AGaramond-Regular"/>
          <w:sz w:val="26"/>
          <w:szCs w:val="26"/>
        </w:rPr>
        <w:t>would be sent to the printer, that is not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the complete explanation. Answer b is incorrect; the contents of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MyFile </w:t>
      </w:r>
      <w:r w:rsidRPr="00D66FF5">
        <w:rPr>
          <w:rFonts w:ascii="AGaramond-Regular" w:hAnsi="AGaramond-Regular" w:cs="AGaramond-Regular"/>
          <w:sz w:val="26"/>
          <w:szCs w:val="26"/>
        </w:rPr>
        <w:t>would be displayed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in alphabetical order, not the way they are contained in the file. Answer c is incorrect;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there is no such limit on the number of pipes that can be contained on a command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line.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Answer d is correct; the sorted contents of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MyFile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would be sent to both the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>printer and the display.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color w:val="0000FF"/>
          <w:sz w:val="26"/>
          <w:szCs w:val="26"/>
        </w:rPr>
      </w:pP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3. </w:t>
      </w: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>Which of the following commands would discontinue a nonresponsive process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 xml:space="preserve">that has a </w:t>
      </w:r>
      <w:r w:rsidRPr="00D66FF5">
        <w:rPr>
          <w:rFonts w:ascii="MacUSADigital-Regular" w:hAnsi="Futura-Bold" w:cs="MacUSADigital-Regular"/>
          <w:color w:val="0000FF"/>
          <w:sz w:val="26"/>
          <w:szCs w:val="26"/>
        </w:rPr>
        <w:t xml:space="preserve">PID </w:t>
      </w: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>of 343?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MacUSADigital-Regular" w:hAnsi="Futura-Bold" w:cs="MacUSADigital-Regular"/>
          <w:sz w:val="26"/>
          <w:szCs w:val="26"/>
        </w:rPr>
        <w:t>kill -9 343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MacUSADigital-Regular" w:hAnsi="Futura-Bold" w:cs="MacUSADigital-Regular"/>
          <w:sz w:val="26"/>
          <w:szCs w:val="26"/>
        </w:rPr>
        <w:t>stop -n 343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MacUSADigital-Regular" w:hAnsi="Futura-Bold" w:cs="MacUSADigital-Regular"/>
          <w:sz w:val="26"/>
          <w:szCs w:val="26"/>
        </w:rPr>
        <w:t>top 343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MacUSADigital-Regular" w:hAnsi="Futura-Bold" w:cs="MacUSADigital-Regular"/>
          <w:sz w:val="26"/>
          <w:szCs w:val="26"/>
        </w:rPr>
        <w:t>fork 343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Answer a is correct; you use the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kill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command to terminate a process; the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-9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terminates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it no matter what.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Answer b is incorrect; there is no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stop </w:t>
      </w:r>
      <w:r w:rsidRPr="00D66FF5">
        <w:rPr>
          <w:rFonts w:ascii="AGaramond-Regular" w:hAnsi="AGaramond-Regular" w:cs="AGaramond-Regular"/>
          <w:sz w:val="26"/>
          <w:szCs w:val="26"/>
        </w:rPr>
        <w:t>command. Answer c is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incorrect;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top </w:t>
      </w:r>
      <w:r w:rsidRPr="00D66FF5">
        <w:rPr>
          <w:rFonts w:ascii="AGaramond-Regular" w:hAnsi="AGaramond-Regular" w:cs="AGaramond-Regular"/>
          <w:sz w:val="26"/>
          <w:szCs w:val="26"/>
        </w:rPr>
        <w:t>command can be used to terminate a process; however, it does not take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PID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as an argument. Answer d is incorrect;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fork </w:t>
      </w:r>
      <w:r w:rsidRPr="00D66FF5">
        <w:rPr>
          <w:rFonts w:ascii="AGaramond-Regular" w:hAnsi="AGaramond-Regular" w:cs="AGaramond-Regular"/>
          <w:sz w:val="26"/>
          <w:szCs w:val="26"/>
        </w:rPr>
        <w:t>would begin a child process.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4. </w:t>
      </w: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 xml:space="preserve">The command </w:t>
      </w:r>
      <w:r w:rsidRPr="00D66FF5">
        <w:rPr>
          <w:rFonts w:ascii="MacUSADigital-Regular" w:hAnsi="Futura-Bold" w:cs="MacUSADigital-Regular"/>
          <w:color w:val="0000FF"/>
          <w:sz w:val="26"/>
          <w:szCs w:val="26"/>
        </w:rPr>
        <w:t xml:space="preserve">cat MyFile | sort | lpr &amp; </w:t>
      </w: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>would start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>a</w:t>
      </w:r>
      <w:r w:rsidRPr="00D66FF5">
        <w:rPr>
          <w:rFonts w:ascii="AGaramond-Regular" w:hAnsi="AGaramond-Regular" w:cs="AGaramond-Regular"/>
          <w:sz w:val="26"/>
          <w:szCs w:val="26"/>
        </w:rPr>
        <w:t>. One job and one process.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AGaramond-Regular" w:hAnsi="AGaramond-Regular" w:cs="AGaramond-Regular"/>
          <w:sz w:val="26"/>
          <w:szCs w:val="26"/>
        </w:rPr>
        <w:t>Three jobs and three processes.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AGaramond-Regular" w:hAnsi="AGaramond-Regular" w:cs="AGaramond-Regular"/>
          <w:sz w:val="26"/>
          <w:szCs w:val="26"/>
        </w:rPr>
        <w:t>One job and three processes.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AGaramond-Regular" w:hAnsi="AGaramond-Regular" w:cs="AGaramond-Regular"/>
          <w:sz w:val="26"/>
          <w:szCs w:val="26"/>
        </w:rPr>
        <w:t>Three jobs and one process.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Answer a is incorrect; each command in the pipeline would start another process. Answer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b is incorrect; all commands entered as a single pipeline create a single job.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Answer c is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>correct; all commands entered on one command line are considered as one job but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each command contained therein would start a separate process. </w:t>
      </w:r>
      <w:r w:rsidRPr="00D66FF5">
        <w:rPr>
          <w:rFonts w:ascii="AGaramond-Regular" w:hAnsi="AGaramond-Regular" w:cs="AGaramond-Regular"/>
          <w:sz w:val="26"/>
          <w:szCs w:val="26"/>
        </w:rPr>
        <w:t>Answer d is incorrect;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this pipeline would start only one job.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lastRenderedPageBreak/>
        <w:t xml:space="preserve">5. </w:t>
      </w: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 xml:space="preserve">After entering the command in question 4, </w:t>
      </w:r>
      <w:r w:rsidRPr="00D66FF5">
        <w:rPr>
          <w:rFonts w:ascii="MacUSADigital-Regular" w:hAnsi="Futura-Bold" w:cs="MacUSADigital-Regular"/>
          <w:color w:val="0000FF"/>
          <w:sz w:val="26"/>
          <w:szCs w:val="26"/>
        </w:rPr>
        <w:t xml:space="preserve">[3] 3321 </w:t>
      </w: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>appears on your display. What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>does it mean?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The job number is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3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and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PID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of the first process is </w:t>
      </w:r>
      <w:r w:rsidRPr="00D66FF5">
        <w:rPr>
          <w:rFonts w:ascii="MacUSADigital-Regular" w:hAnsi="Futura-Bold" w:cs="MacUSADigital-Regular"/>
          <w:sz w:val="26"/>
          <w:szCs w:val="26"/>
        </w:rPr>
        <w:t>3321</w:t>
      </w:r>
      <w:r w:rsidRPr="00D66FF5">
        <w:rPr>
          <w:rFonts w:ascii="AGaramond-Regular" w:hAnsi="AGaramond-Regular" w:cs="AGaramond-Regular"/>
          <w:sz w:val="26"/>
          <w:szCs w:val="26"/>
        </w:rPr>
        <w:t>.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The job number is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3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and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PID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of the last process is </w:t>
      </w:r>
      <w:r w:rsidRPr="00D66FF5">
        <w:rPr>
          <w:rFonts w:ascii="MacUSADigital-Regular" w:hAnsi="Futura-Bold" w:cs="MacUSADigital-Regular"/>
          <w:sz w:val="26"/>
          <w:szCs w:val="26"/>
        </w:rPr>
        <w:t>3321</w:t>
      </w:r>
      <w:r w:rsidRPr="00D66FF5">
        <w:rPr>
          <w:rFonts w:ascii="AGaramond-Regular" w:hAnsi="AGaramond-Regular" w:cs="AGaramond-Regular"/>
          <w:sz w:val="26"/>
          <w:szCs w:val="26"/>
        </w:rPr>
        <w:t>.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The job contains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3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processes and the job number is </w:t>
      </w:r>
      <w:r w:rsidRPr="00D66FF5">
        <w:rPr>
          <w:rFonts w:ascii="MacUSADigital-Regular" w:hAnsi="Futura-Bold" w:cs="MacUSADigital-Regular"/>
          <w:sz w:val="26"/>
          <w:szCs w:val="26"/>
        </w:rPr>
        <w:t>3321</w:t>
      </w:r>
      <w:r w:rsidRPr="00D66FF5">
        <w:rPr>
          <w:rFonts w:ascii="AGaramond-Regular" w:hAnsi="AGaramond-Regular" w:cs="AGaramond-Regular"/>
          <w:sz w:val="26"/>
          <w:szCs w:val="26"/>
        </w:rPr>
        <w:t>.</w:t>
      </w:r>
    </w:p>
    <w:p w:rsidR="009A3EDC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The job number is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3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and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PID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of the parent process is </w:t>
      </w:r>
      <w:r w:rsidRPr="00D66FF5">
        <w:rPr>
          <w:rFonts w:ascii="MacUSADigital-Regular" w:hAnsi="Futura-Bold" w:cs="MacUSADigital-Regular"/>
          <w:sz w:val="26"/>
          <w:szCs w:val="26"/>
        </w:rPr>
        <w:t>3321</w:t>
      </w:r>
    </w:p>
    <w:p w:rsidR="00C40116" w:rsidRPr="00D66FF5" w:rsidRDefault="00C40116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.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a is incorrect;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PID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is not that of the first process.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Answer b is correct; the job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number is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3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and the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PID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(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>3321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) is that of the last process. </w:t>
      </w:r>
      <w:r w:rsidRPr="00D66FF5">
        <w:rPr>
          <w:rFonts w:ascii="AGaramond-Regular" w:hAnsi="AGaramond-Regular" w:cs="AGaramond-Regular"/>
          <w:sz w:val="26"/>
          <w:szCs w:val="26"/>
        </w:rPr>
        <w:t>Answer c is incorrect; the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shell does not report the number of processes contained in the job. Answer d is incorrect;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the shell does not report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PID </w:t>
      </w:r>
      <w:r w:rsidRPr="00D66FF5">
        <w:rPr>
          <w:rFonts w:ascii="AGaramond-Regular" w:hAnsi="AGaramond-Regular" w:cs="AGaramond-Regular"/>
          <w:sz w:val="26"/>
          <w:szCs w:val="26"/>
        </w:rPr>
        <w:t>of the parent process.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6. </w:t>
      </w: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>You want to type a very long string of commands on one command line; however,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>the line is longer than the display. How can you continue typing on another line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 xml:space="preserve">without the operating system sending the </w:t>
      </w:r>
      <w:r w:rsidRPr="00D66FF5">
        <w:rPr>
          <w:rFonts w:ascii="MacUSADigital-Regular" w:hAnsi="Futura-Bold" w:cs="MacUSADigital-Regular"/>
          <w:color w:val="0000FF"/>
          <w:sz w:val="26"/>
          <w:szCs w:val="26"/>
        </w:rPr>
        <w:t xml:space="preserve">enter </w:t>
      </w: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>to the shell?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MacUSADigital-Regular" w:hAnsi="Futura-Bold" w:cs="MacUSADigital-Regular"/>
          <w:sz w:val="26"/>
          <w:szCs w:val="26"/>
        </w:rPr>
        <w:t>commands&lt;Esc&gt;more_commands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MacUSADigital-Regular" w:hAnsi="Futura-Bold" w:cs="MacUSADigital-Regular"/>
          <w:sz w:val="26"/>
          <w:szCs w:val="26"/>
        </w:rPr>
        <w:t>commands/&lt;Esc&gt;more_commands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MacUSADigital-Regular" w:hAnsi="Futura-Bold" w:cs="MacUSADigital-Regular"/>
          <w:sz w:val="26"/>
          <w:szCs w:val="26"/>
        </w:rPr>
        <w:t>commands&lt;Enter&gt;more_commands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MacUSADigital-Regular" w:hAnsi="Futura-Bold" w:cs="MacUSADigital-Regular"/>
          <w:sz w:val="26"/>
          <w:szCs w:val="26"/>
        </w:rPr>
        <w:t>commands/&lt;Enter&gt;more_commands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Answer a is incorrect; the Esc key does not enable you to wrap the lines. Answer b is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incorrect; combining the / and Esc keys will not enable you to wrap the lines. Answer c is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incorrect; the Enter key would be interpreted by the operating system as indicating the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end of the command line and everything would be sent to the shell for processing.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>Answer d is correct; the / tells the operating system to ignore the next key so that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>when passing your commands to the shell, the operating system would ignore the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>newline character</w:t>
      </w:r>
      <w:r w:rsidRPr="00D66FF5">
        <w:rPr>
          <w:rFonts w:ascii="AGaramond-Regular" w:hAnsi="AGaramond-Regular" w:cs="AGaramond-Regular"/>
          <w:sz w:val="26"/>
          <w:szCs w:val="26"/>
        </w:rPr>
        <w:t>.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FF"/>
          <w:sz w:val="26"/>
          <w:szCs w:val="26"/>
        </w:rPr>
      </w:pP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7. </w:t>
      </w: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 xml:space="preserve">You type </w:t>
      </w:r>
      <w:r w:rsidRPr="00D66FF5">
        <w:rPr>
          <w:rFonts w:ascii="MacUSADigital-Regular" w:hAnsi="Futura-Bold" w:cs="MacUSADigital-Regular"/>
          <w:color w:val="0000FF"/>
          <w:sz w:val="26"/>
          <w:szCs w:val="26"/>
        </w:rPr>
        <w:t xml:space="preserve">PS1=[\H \w]\&gt; </w:t>
      </w: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>at the command line. What would this affect?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Your prompt would be </w:t>
      </w:r>
      <w:r w:rsidRPr="00D66FF5">
        <w:rPr>
          <w:rFonts w:ascii="MacUSADigital-Regular" w:hAnsi="Futura-Bold" w:cs="MacUSADigital-Regular"/>
          <w:sz w:val="26"/>
          <w:szCs w:val="26"/>
        </w:rPr>
        <w:t>[host.home.com hadden]$</w:t>
      </w:r>
      <w:r w:rsidRPr="00D66FF5">
        <w:rPr>
          <w:rFonts w:ascii="AGaramond-Regular" w:hAnsi="AGaramond-Regular" w:cs="AGaramond-Regular"/>
          <w:sz w:val="26"/>
          <w:szCs w:val="26"/>
        </w:rPr>
        <w:t>.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Your prompt would be </w:t>
      </w:r>
      <w:r w:rsidRPr="00D66FF5">
        <w:rPr>
          <w:rFonts w:ascii="MacUSADigital-Regular" w:hAnsi="Futura-Bold" w:cs="MacUSADigital-Regular"/>
          <w:sz w:val="26"/>
          <w:szCs w:val="26"/>
        </w:rPr>
        <w:t>[host \home\hadden]&gt;</w:t>
      </w:r>
      <w:r w:rsidRPr="00D66FF5">
        <w:rPr>
          <w:rFonts w:ascii="AGaramond-Regular" w:hAnsi="AGaramond-Regular" w:cs="AGaramond-Regular"/>
          <w:sz w:val="26"/>
          <w:szCs w:val="26"/>
        </w:rPr>
        <w:t>.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lastRenderedPageBreak/>
        <w:t xml:space="preserve">c.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Your prompt would be </w:t>
      </w:r>
      <w:r w:rsidRPr="00D66FF5">
        <w:rPr>
          <w:rFonts w:ascii="MacUSADigital-Regular" w:hAnsi="Futura-Bold" w:cs="MacUSADigital-Regular"/>
          <w:sz w:val="26"/>
          <w:szCs w:val="26"/>
        </w:rPr>
        <w:t>[host.home.com hadden]&gt;</w:t>
      </w:r>
      <w:r w:rsidRPr="00D66FF5">
        <w:rPr>
          <w:rFonts w:ascii="AGaramond-Regular" w:hAnsi="AGaramond-Regular" w:cs="AGaramond-Regular"/>
          <w:sz w:val="26"/>
          <w:szCs w:val="26"/>
        </w:rPr>
        <w:t>.</w:t>
      </w:r>
    </w:p>
    <w:p w:rsidR="009A3EDC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Your prompt would be </w:t>
      </w:r>
      <w:r w:rsidRPr="00D66FF5">
        <w:rPr>
          <w:rFonts w:ascii="MacUSADigital-Regular" w:hAnsi="Futura-Bold" w:cs="MacUSADigital-Regular"/>
          <w:sz w:val="26"/>
          <w:szCs w:val="26"/>
        </w:rPr>
        <w:t>[host.home.com \home\hadden]&gt;</w:t>
      </w:r>
    </w:p>
    <w:p w:rsidR="00C40116" w:rsidRPr="00D66FF5" w:rsidRDefault="00C40116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.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a is incorrect;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\w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prints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pwd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and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$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should be </w:t>
      </w:r>
      <w:r w:rsidRPr="00D66FF5">
        <w:rPr>
          <w:rFonts w:ascii="MacUSADigital-Regular" w:hAnsi="Futura-Bold" w:cs="MacUSADigital-Regular"/>
          <w:sz w:val="26"/>
          <w:szCs w:val="26"/>
        </w:rPr>
        <w:t>&gt;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. Answer b is incorrect; </w:t>
      </w:r>
      <w:r w:rsidRPr="00D66FF5">
        <w:rPr>
          <w:rFonts w:ascii="MacUSADigital-Regular" w:hAnsi="Futura-Bold" w:cs="MacUSADigital-Regular"/>
          <w:sz w:val="26"/>
          <w:szCs w:val="26"/>
        </w:rPr>
        <w:t>\H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prints the entire hostname. Answer c is incorrect;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\w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shows the </w:t>
      </w:r>
      <w:r w:rsidRPr="00D66FF5">
        <w:rPr>
          <w:rFonts w:ascii="MacUSADigital-Regular" w:hAnsi="Futura-Bold" w:cs="MacUSADigital-Regular"/>
          <w:sz w:val="26"/>
          <w:szCs w:val="26"/>
        </w:rPr>
        <w:t>pwd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.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Answer d is correct;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\H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returns the full hostname,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\w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returns the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>pwd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, and the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&gt;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is defined for the end.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8. </w:t>
      </w: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 xml:space="preserve">You have a directory </w:t>
      </w:r>
      <w:r w:rsidRPr="00D66FF5">
        <w:rPr>
          <w:rFonts w:ascii="MacUSADigital-Regular" w:hAnsi="Futura-Bold" w:cs="MacUSADigital-Regular"/>
          <w:color w:val="0000FF"/>
          <w:sz w:val="26"/>
          <w:szCs w:val="26"/>
        </w:rPr>
        <w:t xml:space="preserve">/home/user/bin </w:t>
      </w: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>that contains the scripts you wrote. What file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>would you edit to make sure this directory is on your path whenever you log on?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FF"/>
          <w:sz w:val="26"/>
          <w:szCs w:val="26"/>
        </w:rPr>
      </w:pP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MacUSADigital-Regular" w:hAnsi="Futura-Bold" w:cs="MacUSADigital-Regular"/>
          <w:sz w:val="26"/>
          <w:szCs w:val="26"/>
        </w:rPr>
        <w:t>.inputrc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MacUSADigital-Regular" w:hAnsi="Futura-Bold" w:cs="MacUSADigital-Regular"/>
          <w:sz w:val="26"/>
          <w:szCs w:val="26"/>
        </w:rPr>
        <w:t>.profile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MacUSADigital-Regular" w:hAnsi="Futura-Bold" w:cs="MacUSADigital-Regular"/>
          <w:sz w:val="26"/>
          <w:szCs w:val="26"/>
        </w:rPr>
        <w:t>.bashrc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MacUSADigital-Regular" w:hAnsi="Futura-Bold" w:cs="MacUSADigital-Regular"/>
          <w:sz w:val="26"/>
          <w:szCs w:val="26"/>
        </w:rPr>
        <w:t>.path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a is incorrect;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.inputrc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file configures the command-line editor.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Answer b is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correct; you can change your path at every login by defining it in your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.profile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file.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c is incorrect;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.bashrc </w:t>
      </w:r>
      <w:r w:rsidRPr="00D66FF5">
        <w:rPr>
          <w:rFonts w:ascii="AGaramond-Regular" w:hAnsi="AGaramond-Regular" w:cs="AGaramond-Regular"/>
          <w:sz w:val="26"/>
          <w:szCs w:val="26"/>
        </w:rPr>
        <w:t>is used by nonlogin shells. Answer d is incorrect; there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is not a configuration file called </w:t>
      </w:r>
      <w:r w:rsidRPr="00D66FF5">
        <w:rPr>
          <w:rFonts w:ascii="MacUSADigital-Regular" w:hAnsi="Futura-Bold" w:cs="MacUSADigital-Regular"/>
          <w:sz w:val="26"/>
          <w:szCs w:val="26"/>
        </w:rPr>
        <w:t>.path</w:t>
      </w:r>
      <w:r w:rsidRPr="00D66FF5">
        <w:rPr>
          <w:rFonts w:ascii="AGaramond-Regular" w:hAnsi="AGaramond-Regular" w:cs="AGaramond-Regular"/>
          <w:sz w:val="26"/>
          <w:szCs w:val="26"/>
        </w:rPr>
        <w:t>.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FF"/>
          <w:sz w:val="26"/>
          <w:szCs w:val="26"/>
        </w:rPr>
      </w:pP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9. </w:t>
      </w: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>You are frequently deleting the wrong files. What could you do to prevent this?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Alias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rm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to </w:t>
      </w:r>
      <w:r w:rsidRPr="00D66FF5">
        <w:rPr>
          <w:rFonts w:ascii="MacUSADigital-Regular" w:hAnsi="Futura-Bold" w:cs="MacUSADigital-Regular"/>
          <w:sz w:val="26"/>
          <w:szCs w:val="26"/>
        </w:rPr>
        <w:t>rm -i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AGaramond-Regular" w:hAnsi="AGaramond-Regular" w:cs="AGaramond-Regular"/>
          <w:sz w:val="26"/>
          <w:szCs w:val="26"/>
        </w:rPr>
        <w:t>Change all your files to hidden files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Use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cp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instead of </w:t>
      </w:r>
      <w:r w:rsidRPr="00D66FF5">
        <w:rPr>
          <w:rFonts w:ascii="MacUSADigital-Regular" w:hAnsi="Futura-Bold" w:cs="MacUSADigital-Regular"/>
          <w:sz w:val="26"/>
          <w:szCs w:val="26"/>
        </w:rPr>
        <w:t>rm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Use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mv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instead of </w:t>
      </w:r>
      <w:r w:rsidRPr="00D66FF5">
        <w:rPr>
          <w:rFonts w:ascii="MacUSADigital-Regular" w:hAnsi="Futura-Bold" w:cs="MacUSADigital-Regular"/>
          <w:sz w:val="26"/>
          <w:szCs w:val="26"/>
        </w:rPr>
        <w:t>rm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Answer a is correct; by re-creating an alias so that the command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rm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is always called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with the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-i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option,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rm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will ask you to verify each file before it is deleted. </w:t>
      </w:r>
      <w:r w:rsidRPr="00D66FF5">
        <w:rPr>
          <w:rFonts w:ascii="AGaramond-Regular" w:hAnsi="AGaramond-Regular" w:cs="AGaramond-Regular"/>
          <w:sz w:val="26"/>
          <w:szCs w:val="26"/>
        </w:rPr>
        <w:t>Answer b is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incorrect; hidden files also can be deleted. Answer c is incorrect; this would make a copy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of every file you want to delete. Answer d is incorrect; this would just change the location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of the file you want to delete.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10. </w:t>
      </w: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>You have been working on a new script trying out each line at the command line.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>You finally got the command to sort a file right but now you have forgotten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>exactly what you typed. What would you type to find this information?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MacUSADigital-Regular" w:hAnsi="Futura-Bold" w:cs="MacUSADigital-Regular"/>
          <w:sz w:val="26"/>
          <w:szCs w:val="26"/>
        </w:rPr>
        <w:t>sort ?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MacUSADigital-Regular" w:hAnsi="Futura-Bold" w:cs="MacUSADigital-Regular"/>
          <w:sz w:val="26"/>
          <w:szCs w:val="26"/>
        </w:rPr>
        <w:t>cat .bash_history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MacUSADigital-Regular" w:hAnsi="Futura-Bold" w:cs="MacUSADigital-Regular"/>
          <w:sz w:val="26"/>
          <w:szCs w:val="26"/>
        </w:rPr>
        <w:t>history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MacUSADigital-Regular" w:hAnsi="Futura-Bold" w:cs="MacUSADigital-Regular"/>
          <w:sz w:val="26"/>
          <w:szCs w:val="26"/>
        </w:rPr>
        <w:t>source history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a is incorrect;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sort </w:t>
      </w:r>
      <w:r w:rsidRPr="00D66FF5">
        <w:rPr>
          <w:rFonts w:ascii="AGaramond-Regular" w:hAnsi="AGaramond-Regular" w:cs="AGaramond-Regular"/>
          <w:sz w:val="26"/>
          <w:szCs w:val="26"/>
        </w:rPr>
        <w:t>command takes a filename as an argument. Answer b is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incorrect; this would display what was saved in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.bash_history </w:t>
      </w:r>
      <w:r w:rsidRPr="00D66FF5">
        <w:rPr>
          <w:rFonts w:ascii="AGaramond-Regular" w:hAnsi="AGaramond-Regular" w:cs="AGaramond-Regular"/>
          <w:sz w:val="26"/>
          <w:szCs w:val="26"/>
        </w:rPr>
        <w:t>from your last login session.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Answer </w:t>
      </w:r>
      <w:r w:rsidRPr="00D66FF5">
        <w:rPr>
          <w:rFonts w:ascii="AGaramond-Bold" w:hAnsi="AGaramond-Bold" w:cs="AGaramond-Bold"/>
          <w:b/>
          <w:bCs/>
          <w:color w:val="0000FF"/>
          <w:sz w:val="26"/>
          <w:szCs w:val="26"/>
        </w:rPr>
        <w:t>c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 is correct; the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history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command will display all the commands you have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recently typed.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Answer d is incorrect; you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source </w:t>
      </w:r>
      <w:r w:rsidRPr="00D66FF5">
        <w:rPr>
          <w:rFonts w:ascii="AGaramond-Regular" w:hAnsi="AGaramond-Regular" w:cs="AGaramond-Regular"/>
          <w:sz w:val="26"/>
          <w:szCs w:val="26"/>
        </w:rPr>
        <w:t>configuration files to load environment</w:t>
      </w: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variables you have changed.</w:t>
      </w:r>
    </w:p>
    <w:p w:rsidR="00C40116" w:rsidRPr="00D66FF5" w:rsidRDefault="00C40116" w:rsidP="00C40116">
      <w:pPr>
        <w:pBdr>
          <w:bottom w:val="single" w:sz="6" w:space="1" w:color="auto"/>
        </w:pBd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Futura-Bold" w:hAnsi="Futura-Bold" w:cs="Futura-Bold"/>
          <w:b/>
          <w:bCs/>
          <w:color w:val="FF0000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FF0000"/>
          <w:sz w:val="26"/>
          <w:szCs w:val="26"/>
        </w:rPr>
        <w:t>PRACTICE TEST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1. </w:t>
      </w: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>You mount a DOS floppy but the filenames are truncated. When you look at the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>floppy from Windows 95, long filenames are displayed. Which of the following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>commands will correct this problem?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MacUSADigital-Regular" w:hAnsi="Futura-Bold" w:cs="MacUSADigital-Regular"/>
          <w:sz w:val="26"/>
          <w:szCs w:val="26"/>
        </w:rPr>
        <w:t>mount -t vfat /dev/fd0 /mnt/floppy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MacUSADigital-Regular" w:hAnsi="Futura-Bold" w:cs="MacUSADigital-Regular"/>
          <w:sz w:val="26"/>
          <w:szCs w:val="26"/>
        </w:rPr>
        <w:t>mount -lf /dev/fd0 /mnt/floppy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MacUSADigital-Regular" w:hAnsi="Futura-Bold" w:cs="MacUSADigital-Regular"/>
          <w:sz w:val="26"/>
          <w:szCs w:val="26"/>
        </w:rPr>
        <w:t>mount /mnt/floppy --long_filenames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MacUSADigital-Regular" w:hAnsi="Futura-Bold" w:cs="MacUSADigital-Regular"/>
          <w:sz w:val="26"/>
          <w:szCs w:val="26"/>
        </w:rPr>
        <w:t>mount -o ro /dev/fd0 /mnt/floppy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>Answer a is correct; this command specifies the vfat filesystem, which supports long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filenames and specifies both the device and the mount point. </w:t>
      </w:r>
      <w:r w:rsidRPr="00D66FF5">
        <w:rPr>
          <w:rFonts w:ascii="AGaramond-Regular" w:hAnsi="AGaramond-Regular" w:cs="AGaramond-Regular"/>
          <w:sz w:val="26"/>
          <w:szCs w:val="26"/>
        </w:rPr>
        <w:t>Answer b is incorrect;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there is no </w:t>
      </w:r>
      <w:r w:rsidRPr="00D66FF5">
        <w:rPr>
          <w:rFonts w:ascii="MacUSADigital-Regular" w:hAnsi="AGaramond-Bold" w:cs="MacUSADigital-Regular"/>
          <w:sz w:val="26"/>
          <w:szCs w:val="26"/>
        </w:rPr>
        <w:t xml:space="preserve">-l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option for the </w:t>
      </w:r>
      <w:r w:rsidRPr="00D66FF5">
        <w:rPr>
          <w:rFonts w:ascii="MacUSADigital-Regular" w:hAnsi="AGaramond-Bold" w:cs="MacUSADigital-Regular"/>
          <w:sz w:val="26"/>
          <w:szCs w:val="26"/>
        </w:rPr>
        <w:t xml:space="preserve">mount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command and the </w:t>
      </w:r>
      <w:r w:rsidRPr="00D66FF5">
        <w:rPr>
          <w:rFonts w:ascii="MacUSADigital-Regular" w:hAnsi="AGaramond-Bold" w:cs="MacUSADigital-Regular"/>
          <w:sz w:val="26"/>
          <w:szCs w:val="26"/>
        </w:rPr>
        <w:t xml:space="preserve">-f </w:t>
      </w:r>
      <w:r w:rsidRPr="00D66FF5">
        <w:rPr>
          <w:rFonts w:ascii="AGaramond-Regular" w:hAnsi="AGaramond-Regular" w:cs="AGaramond-Regular"/>
          <w:sz w:val="26"/>
          <w:szCs w:val="26"/>
        </w:rPr>
        <w:t>option would only check to see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whether the filesystem was mountable without mounting it. Answer c is incorrect; there is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no </w:t>
      </w:r>
      <w:r w:rsidRPr="00D66FF5">
        <w:rPr>
          <w:rFonts w:ascii="MacUSADigital-Regular" w:hAnsi="AGaramond-Bold" w:cs="MacUSADigital-Regular"/>
          <w:sz w:val="26"/>
          <w:szCs w:val="26"/>
        </w:rPr>
        <w:t xml:space="preserve">--long_filenames </w:t>
      </w:r>
      <w:r w:rsidRPr="00D66FF5">
        <w:rPr>
          <w:rFonts w:ascii="AGaramond-Regular" w:hAnsi="AGaramond-Regular" w:cs="AGaramond-Regular"/>
          <w:sz w:val="26"/>
          <w:szCs w:val="26"/>
        </w:rPr>
        <w:t>option. Answer d is incorrect; this would mount the floppy with the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lastRenderedPageBreak/>
        <w:t xml:space="preserve">filesystem defined in the </w:t>
      </w:r>
      <w:r w:rsidRPr="00D66FF5">
        <w:rPr>
          <w:rFonts w:ascii="MacUSADigital-Regular" w:hAnsi="AGaramond-Bold" w:cs="MacUSADigital-Regular"/>
          <w:sz w:val="26"/>
          <w:szCs w:val="26"/>
        </w:rPr>
        <w:t xml:space="preserve">/etc/fstab </w:t>
      </w:r>
      <w:r w:rsidRPr="00D66FF5">
        <w:rPr>
          <w:rFonts w:ascii="AGaramond-Regular" w:hAnsi="AGaramond-Regular" w:cs="AGaramond-Regular"/>
          <w:sz w:val="26"/>
          <w:szCs w:val="26"/>
        </w:rPr>
        <w:t>file, but as read-only.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2. </w:t>
      </w: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>After installing a new modem you want to see what interrupt it is using. What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>command will show this?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AGaramond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MacUSADigital-Regular" w:hAnsi="AGaramond-Bold" w:cs="MacUSADigital-Regular"/>
          <w:sz w:val="26"/>
          <w:szCs w:val="26"/>
        </w:rPr>
        <w:t>ls /proc/interrupts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AGaramond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MacUSADigital-Regular" w:hAnsi="AGaramond-Bold" w:cs="MacUSADigital-Regular"/>
          <w:sz w:val="26"/>
          <w:szCs w:val="26"/>
        </w:rPr>
        <w:t>cat /proc/interrupts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AGaramond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MacUSADigital-Regular" w:hAnsi="AGaramond-Bold" w:cs="MacUSADigital-Regular"/>
          <w:sz w:val="26"/>
          <w:szCs w:val="26"/>
        </w:rPr>
        <w:t>which interrupts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AGaramond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MacUSADigital-Regular" w:hAnsi="AGaramond-Bold" w:cs="MacUSADigital-Regular"/>
          <w:sz w:val="26"/>
          <w:szCs w:val="26"/>
        </w:rPr>
        <w:t>mount interrupts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AGaramond-Bold" w:cs="MacUSADigital-Regular"/>
          <w:sz w:val="26"/>
          <w:szCs w:val="26"/>
        </w:rPr>
      </w:pP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a is incorrect; the </w:t>
      </w:r>
      <w:r w:rsidRPr="00D66FF5">
        <w:rPr>
          <w:rFonts w:ascii="MacUSADigital-Regular" w:hAnsi="AGaramond-Bold" w:cs="MacUSADigital-Regular"/>
          <w:sz w:val="26"/>
          <w:szCs w:val="26"/>
        </w:rPr>
        <w:t xml:space="preserve">ls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command would return </w:t>
      </w:r>
      <w:r w:rsidRPr="00D66FF5">
        <w:rPr>
          <w:rFonts w:ascii="MacUSADigital-Regular" w:hAnsi="AGaramond-Bold" w:cs="MacUSADigital-Regular"/>
          <w:sz w:val="26"/>
          <w:szCs w:val="26"/>
        </w:rPr>
        <w:t>/proc/interrupts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.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Answer b is correct;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the </w:t>
      </w:r>
      <w:r w:rsidRPr="00D66FF5">
        <w:rPr>
          <w:rFonts w:ascii="MacUSADigital-Bold" w:hAnsi="AGaramond-Bold" w:cs="MacUSADigital-Bold"/>
          <w:b/>
          <w:bCs/>
          <w:sz w:val="26"/>
          <w:szCs w:val="26"/>
        </w:rPr>
        <w:t xml:space="preserve">cat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command will list the contents of the </w:t>
      </w:r>
      <w:r w:rsidRPr="00D66FF5">
        <w:rPr>
          <w:rFonts w:ascii="MacUSADigital-Bold" w:hAnsi="AGaramond-Bold" w:cs="MacUSADigital-Bold"/>
          <w:b/>
          <w:bCs/>
          <w:sz w:val="26"/>
          <w:szCs w:val="26"/>
        </w:rPr>
        <w:t xml:space="preserve">/proc/interrupts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file. </w:t>
      </w:r>
      <w:r w:rsidRPr="00D66FF5">
        <w:rPr>
          <w:rFonts w:ascii="AGaramond-Regular" w:hAnsi="AGaramond-Regular" w:cs="AGaramond-Regular"/>
          <w:sz w:val="26"/>
          <w:szCs w:val="26"/>
        </w:rPr>
        <w:t>Answer c is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incorrect; the </w:t>
      </w:r>
      <w:r w:rsidRPr="00D66FF5">
        <w:rPr>
          <w:rFonts w:ascii="MacUSADigital-Regular" w:hAnsi="AGaramond-Bold" w:cs="MacUSADigital-Regular"/>
          <w:sz w:val="26"/>
          <w:szCs w:val="26"/>
        </w:rPr>
        <w:t xml:space="preserve">which </w:t>
      </w:r>
      <w:r w:rsidRPr="00D66FF5">
        <w:rPr>
          <w:rFonts w:ascii="AGaramond-Regular" w:hAnsi="AGaramond-Regular" w:cs="AGaramond-Regular"/>
          <w:sz w:val="26"/>
          <w:szCs w:val="26"/>
        </w:rPr>
        <w:t>command returns the complete path to a specific command. Answer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d is incorrect; the </w:t>
      </w:r>
      <w:r w:rsidRPr="00D66FF5">
        <w:rPr>
          <w:rFonts w:ascii="MacUSADigital-Regular" w:hAnsi="AGaramond-Bold" w:cs="MacUSADigital-Regular"/>
          <w:sz w:val="26"/>
          <w:szCs w:val="26"/>
        </w:rPr>
        <w:t xml:space="preserve">mount </w:t>
      </w:r>
      <w:r w:rsidRPr="00D66FF5">
        <w:rPr>
          <w:rFonts w:ascii="AGaramond-Regular" w:hAnsi="AGaramond-Regular" w:cs="AGaramond-Regular"/>
          <w:sz w:val="26"/>
          <w:szCs w:val="26"/>
        </w:rPr>
        <w:t>command is used to make a filesystem available via the Linux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hierarchy.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3. </w:t>
      </w: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>How can you get a listing of all the filesystems that are presently mounted?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AGaramond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MacUSADigital-Regular" w:hAnsi="AGaramond-Bold" w:cs="MacUSADigital-Regular"/>
          <w:sz w:val="26"/>
          <w:szCs w:val="26"/>
        </w:rPr>
        <w:t>mount -a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MacUSADigital-Italic" w:hAnsi="AGaramond-Bold" w:cs="MacUSADigital-Italic"/>
          <w:i/>
          <w:iCs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MacUSADigital-Regular" w:hAnsi="AGaramond-Bold" w:cs="MacUSADigital-Regular"/>
          <w:sz w:val="26"/>
          <w:szCs w:val="26"/>
        </w:rPr>
        <w:t xml:space="preserve">mount -f </w:t>
      </w:r>
      <w:r w:rsidRPr="00D66FF5">
        <w:rPr>
          <w:rFonts w:ascii="MacUSADigital-Italic" w:hAnsi="AGaramond-Bold" w:cs="MacUSADigital-Italic"/>
          <w:i/>
          <w:iCs/>
          <w:sz w:val="26"/>
          <w:szCs w:val="26"/>
        </w:rPr>
        <w:t>filesystem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AGaramond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MacUSADigital-Regular" w:hAnsi="AGaramond-Bold" w:cs="MacUSADigital-Regular"/>
          <w:sz w:val="26"/>
          <w:szCs w:val="26"/>
        </w:rPr>
        <w:t>cat /etc/mtab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AGaramond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MacUSADigital-Regular" w:hAnsi="AGaramond-Bold" w:cs="MacUSADigital-Regular"/>
          <w:sz w:val="26"/>
          <w:szCs w:val="26"/>
        </w:rPr>
        <w:t>cat /etc/fstab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AGaramond-Bold" w:cs="MacUSADigital-Regular"/>
          <w:sz w:val="26"/>
          <w:szCs w:val="26"/>
        </w:rPr>
      </w:pP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a is incorrect; this would mount all the filesystems defined in </w:t>
      </w:r>
      <w:r w:rsidRPr="00D66FF5">
        <w:rPr>
          <w:rFonts w:ascii="MacUSADigital-Regular" w:hAnsi="AGaramond-Bold" w:cs="MacUSADigital-Regular"/>
          <w:sz w:val="26"/>
          <w:szCs w:val="26"/>
        </w:rPr>
        <w:t>/etc/fstab</w:t>
      </w:r>
      <w:r w:rsidRPr="00D66FF5">
        <w:rPr>
          <w:rFonts w:ascii="AGaramond-Regular" w:hAnsi="AGaramond-Regular" w:cs="AGaramond-Regular"/>
          <w:sz w:val="26"/>
          <w:szCs w:val="26"/>
        </w:rPr>
        <w:t>. Answer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b is incorrect; this would check the specified filesystem to see whether it is mountable.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Answer c is correct; </w:t>
      </w:r>
      <w:r w:rsidRPr="00D66FF5">
        <w:rPr>
          <w:rFonts w:ascii="MacUSADigital-Bold" w:hAnsi="AGaramond-Bold" w:cs="MacUSADigital-Bold"/>
          <w:b/>
          <w:bCs/>
          <w:sz w:val="26"/>
          <w:szCs w:val="26"/>
        </w:rPr>
        <w:t xml:space="preserve">/etc/mtab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contains a list of the mounted filesystems. </w:t>
      </w:r>
      <w:r w:rsidRPr="00D66FF5">
        <w:rPr>
          <w:rFonts w:ascii="AGaramond-Regular" w:hAnsi="AGaramond-Regular" w:cs="AGaramond-Regular"/>
          <w:sz w:val="26"/>
          <w:szCs w:val="26"/>
        </w:rPr>
        <w:t>Answer d is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incorrect; the </w:t>
      </w:r>
      <w:r w:rsidRPr="00D66FF5">
        <w:rPr>
          <w:rFonts w:ascii="MacUSADigital-Regular" w:hAnsi="AGaramond-Bold" w:cs="MacUSADigital-Regular"/>
          <w:sz w:val="26"/>
          <w:szCs w:val="26"/>
        </w:rPr>
        <w:t xml:space="preserve">/etc/fstab </w:t>
      </w:r>
      <w:r w:rsidRPr="00D66FF5">
        <w:rPr>
          <w:rFonts w:ascii="AGaramond-Regular" w:hAnsi="AGaramond-Regular" w:cs="AGaramond-Regular"/>
          <w:sz w:val="26"/>
          <w:szCs w:val="26"/>
        </w:rPr>
        <w:t>lists the defined filesystems.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4. </w:t>
      </w: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>Which of the following steps is not required to set up disk quotas for your users?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AGaramond-Regular" w:hAnsi="AGaramond-Regular" w:cs="AGaramond-Regular"/>
          <w:sz w:val="26"/>
          <w:szCs w:val="26"/>
        </w:rPr>
        <w:t>Reboot the computer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Create the </w:t>
      </w:r>
      <w:r w:rsidRPr="00D66FF5">
        <w:rPr>
          <w:rFonts w:ascii="MacUSADigital-Regular" w:hAnsi="AGaramond-Bold" w:cs="MacUSADigital-Regular"/>
          <w:sz w:val="26"/>
          <w:szCs w:val="26"/>
        </w:rPr>
        <w:t xml:space="preserve">quota.user </w:t>
      </w:r>
      <w:r w:rsidRPr="00D66FF5">
        <w:rPr>
          <w:rFonts w:ascii="AGaramond-Regular" w:hAnsi="AGaramond-Regular" w:cs="AGaramond-Regular"/>
          <w:sz w:val="26"/>
          <w:szCs w:val="26"/>
        </w:rPr>
        <w:t>file in the root of the filesystem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Edit the </w:t>
      </w:r>
      <w:r w:rsidRPr="00D66FF5">
        <w:rPr>
          <w:rFonts w:ascii="MacUSADigital-Regular" w:hAnsi="AGaramond-Bold" w:cs="MacUSADigital-Regular"/>
          <w:sz w:val="26"/>
          <w:szCs w:val="26"/>
        </w:rPr>
        <w:t xml:space="preserve">/etc/fstab </w:t>
      </w:r>
      <w:r w:rsidRPr="00D66FF5">
        <w:rPr>
          <w:rFonts w:ascii="AGaramond-Regular" w:hAnsi="AGaramond-Regular" w:cs="AGaramond-Regular"/>
          <w:sz w:val="26"/>
          <w:szCs w:val="26"/>
        </w:rPr>
        <w:t>file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Use the </w:t>
      </w:r>
      <w:r w:rsidRPr="00D66FF5">
        <w:rPr>
          <w:rFonts w:ascii="MacUSADigital-Regular" w:hAnsi="AGaramond-Bold" w:cs="MacUSADigital-Regular"/>
          <w:sz w:val="26"/>
          <w:szCs w:val="26"/>
        </w:rPr>
        <w:t xml:space="preserve">eduquota </w:t>
      </w:r>
      <w:r w:rsidRPr="00D66FF5">
        <w:rPr>
          <w:rFonts w:ascii="AGaramond-Regular" w:hAnsi="AGaramond-Regular" w:cs="AGaramond-Regular"/>
          <w:sz w:val="26"/>
          <w:szCs w:val="26"/>
        </w:rPr>
        <w:t>command to set the limits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lastRenderedPageBreak/>
        <w:t>Answer a is incorrect; you will have to reboot the system to activate quotas. Answer b is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incorrect; you will need a </w:t>
      </w:r>
      <w:r w:rsidRPr="00D66FF5">
        <w:rPr>
          <w:rFonts w:ascii="MacUSADigital-Regular" w:hAnsi="AGaramond-Bold" w:cs="MacUSADigital-Regular"/>
          <w:sz w:val="26"/>
          <w:szCs w:val="26"/>
        </w:rPr>
        <w:t xml:space="preserve">quota.user </w:t>
      </w:r>
      <w:r w:rsidRPr="00D66FF5">
        <w:rPr>
          <w:rFonts w:ascii="AGaramond-Regular" w:hAnsi="AGaramond-Regular" w:cs="AGaramond-Regular"/>
          <w:sz w:val="26"/>
          <w:szCs w:val="26"/>
        </w:rPr>
        <w:t>in the root of each filesystem where you want to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enforce quotas.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Answer c is correct; you need to edit the </w:t>
      </w:r>
      <w:r w:rsidRPr="00D66FF5">
        <w:rPr>
          <w:rFonts w:ascii="MacUSADigital-Bold" w:hAnsi="AGaramond-Bold" w:cs="MacUSADigital-Bold"/>
          <w:b/>
          <w:bCs/>
          <w:sz w:val="26"/>
          <w:szCs w:val="26"/>
        </w:rPr>
        <w:t xml:space="preserve">/etc/fstab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to add the quota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option to the desired filesystem.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Answer d is incorrect; you use the </w:t>
      </w:r>
      <w:r w:rsidRPr="00D66FF5">
        <w:rPr>
          <w:rFonts w:ascii="MacUSADigital-Regular" w:hAnsi="AGaramond-Bold" w:cs="MacUSADigital-Regular"/>
          <w:sz w:val="26"/>
          <w:szCs w:val="26"/>
        </w:rPr>
        <w:t xml:space="preserve">eduquota </w:t>
      </w:r>
      <w:r w:rsidRPr="00D66FF5">
        <w:rPr>
          <w:rFonts w:ascii="AGaramond-Regular" w:hAnsi="AGaramond-Regular" w:cs="AGaramond-Regular"/>
          <w:sz w:val="26"/>
          <w:szCs w:val="26"/>
        </w:rPr>
        <w:t>command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to set the quota limits.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color w:val="0000FF"/>
          <w:sz w:val="26"/>
          <w:szCs w:val="26"/>
        </w:rPr>
      </w:pP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5. </w:t>
      </w: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>The graphic arts department has a large project underway and has exceeded the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>group’s soft limits. Because the project is expected to continue for another six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color w:val="0000FF"/>
          <w:sz w:val="26"/>
          <w:szCs w:val="26"/>
        </w:rPr>
        <w:t>months, what should you do?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AGaramond-Regular" w:hAnsi="AGaramond-Regular" w:cs="AGaramond-Regular"/>
          <w:sz w:val="26"/>
          <w:szCs w:val="26"/>
        </w:rPr>
        <w:t>Instruct each artist to change his group before saving any files.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AGaramond-Regular" w:hAnsi="AGaramond-Regular" w:cs="AGaramond-Regular"/>
          <w:sz w:val="26"/>
          <w:szCs w:val="26"/>
        </w:rPr>
        <w:t>Extend the time limit on the soft limit for the group.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AGaramond-Regular" w:hAnsi="AGaramond-Regular" w:cs="AGaramond-Regular"/>
          <w:sz w:val="26"/>
          <w:szCs w:val="26"/>
        </w:rPr>
        <w:t>Increase the hard limit for each user.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AGaramond-Regular" w:hAnsi="AGaramond-Regular" w:cs="AGaramond-Regular"/>
          <w:sz w:val="26"/>
          <w:szCs w:val="26"/>
        </w:rPr>
        <w:t>Increase both the soft and hard limits for the group.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Answer a is incorrect; if each artist changes his group, then the other artists will not be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able to access the new files. Answer b is incorrect; this will only allow the users to exceed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the soft limit for a greater period of time, but because the hard limit is the same the total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amount of disk space available does not change. Answer c is incorrect; this will affect only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the user’s individual quota and not the group’s quota.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Answer d is correct; this will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>allow the group to use additional space.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6.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The HR department has an employee database located on </w:t>
      </w: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 xml:space="preserve">/dev/hda2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that needs to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be accessed by several people who have their home directories on </w:t>
      </w: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>/dev/hda1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. Which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of the following will provide this access?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AGaramond-Regular" w:hAnsi="AGaramond-Regular" w:cs="AGaramond-Regular"/>
          <w:sz w:val="26"/>
          <w:szCs w:val="26"/>
        </w:rPr>
        <w:t>Place a copy of the database in each user’s home directory.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Create a link to the file using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ln -d </w:t>
      </w:r>
      <w:r w:rsidRPr="00D66FF5">
        <w:rPr>
          <w:rFonts w:ascii="AGaramond-Regular" w:hAnsi="AGaramond-Regular" w:cs="AGaramond-Regular"/>
          <w:sz w:val="26"/>
          <w:szCs w:val="26"/>
        </w:rPr>
        <w:t>command.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Create a link to the file using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ln -s </w:t>
      </w:r>
      <w:r w:rsidRPr="00D66FF5">
        <w:rPr>
          <w:rFonts w:ascii="AGaramond-Regular" w:hAnsi="AGaramond-Regular" w:cs="AGaramond-Regular"/>
          <w:sz w:val="26"/>
          <w:szCs w:val="26"/>
        </w:rPr>
        <w:t>command.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Create a link to the directory using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ln -s </w:t>
      </w:r>
      <w:r w:rsidRPr="00D66FF5">
        <w:rPr>
          <w:rFonts w:ascii="AGaramond-Regular" w:hAnsi="AGaramond-Regular" w:cs="AGaramond-Regular"/>
          <w:sz w:val="26"/>
          <w:szCs w:val="26"/>
        </w:rPr>
        <w:t>command.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lastRenderedPageBreak/>
        <w:t>Answer a is incorrect; this is a waste of disk space and the copies would not stay up to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date. Answer b is incorrect;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ln -d </w:t>
      </w:r>
      <w:r w:rsidRPr="00D66FF5">
        <w:rPr>
          <w:rFonts w:ascii="AGaramond-Regular" w:hAnsi="AGaramond-Regular" w:cs="AGaramond-Regular"/>
          <w:sz w:val="26"/>
          <w:szCs w:val="26"/>
        </w:rPr>
        <w:t>command is used to create a hard link to a directory.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>Answer c is correct; because the file and home directories reside on different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partitions, you need to create a symbolic link. </w:t>
      </w:r>
      <w:r w:rsidRPr="00D66FF5">
        <w:rPr>
          <w:rFonts w:ascii="AGaramond-Regular" w:hAnsi="AGaramond-Regular" w:cs="AGaramond-Regular"/>
          <w:sz w:val="26"/>
          <w:szCs w:val="26"/>
        </w:rPr>
        <w:t>Answer d is incorrect; although this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would work, they need a link only to the file and not the directory.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7.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When you issue the command </w:t>
      </w: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 xml:space="preserve">ls -l *memo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you get the following output: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b/>
          <w:bCs/>
          <w:color w:val="0000FF"/>
          <w:sz w:val="26"/>
          <w:szCs w:val="26"/>
        </w:rPr>
      </w:pP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>-rw-r--r-- 2 hadden hadden 23 Aug 13 11:35 bobmemo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b/>
          <w:bCs/>
          <w:color w:val="0000FF"/>
          <w:sz w:val="26"/>
          <w:szCs w:val="26"/>
        </w:rPr>
      </w:pP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>lrw-rw-rw- 1 hadden hadden 4 Aug 13 12:13 billmemo -&gt; bobmemo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b/>
          <w:bCs/>
          <w:color w:val="0000FF"/>
          <w:sz w:val="26"/>
          <w:szCs w:val="26"/>
        </w:rPr>
      </w:pP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>-rw-r--r-- 2 hadden hadden 23 Aug 13 11:35 marymemo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What are you looking at?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The file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marymemo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is a symbolic link to </w:t>
      </w:r>
      <w:r w:rsidRPr="00D66FF5">
        <w:rPr>
          <w:rFonts w:ascii="MacUSADigital-Regular" w:hAnsi="Futura-Bold" w:cs="MacUSADigital-Regular"/>
          <w:sz w:val="26"/>
          <w:szCs w:val="26"/>
        </w:rPr>
        <w:t>bobmemo</w:t>
      </w:r>
      <w:r w:rsidRPr="00D66FF5">
        <w:rPr>
          <w:rFonts w:ascii="AGaramond-Regular" w:hAnsi="AGaramond-Regular" w:cs="AGaramond-Regular"/>
          <w:sz w:val="26"/>
          <w:szCs w:val="26"/>
        </w:rPr>
        <w:t>.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The file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bobmemo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is a symbolic link to </w:t>
      </w:r>
      <w:r w:rsidRPr="00D66FF5">
        <w:rPr>
          <w:rFonts w:ascii="MacUSADigital-Regular" w:hAnsi="Futura-Bold" w:cs="MacUSADigital-Regular"/>
          <w:sz w:val="26"/>
          <w:szCs w:val="26"/>
        </w:rPr>
        <w:t>billmemo</w:t>
      </w:r>
      <w:r w:rsidRPr="00D66FF5">
        <w:rPr>
          <w:rFonts w:ascii="AGaramond-Regular" w:hAnsi="AGaramond-Regular" w:cs="AGaramond-Regular"/>
          <w:sz w:val="26"/>
          <w:szCs w:val="26"/>
        </w:rPr>
        <w:t>.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The file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marymemo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is a hard link to </w:t>
      </w:r>
      <w:r w:rsidRPr="00D66FF5">
        <w:rPr>
          <w:rFonts w:ascii="MacUSADigital-Regular" w:hAnsi="Futura-Bold" w:cs="MacUSADigital-Regular"/>
          <w:sz w:val="26"/>
          <w:szCs w:val="26"/>
        </w:rPr>
        <w:t>bobmemo</w:t>
      </w:r>
      <w:r w:rsidRPr="00D66FF5">
        <w:rPr>
          <w:rFonts w:ascii="AGaramond-Regular" w:hAnsi="AGaramond-Regular" w:cs="AGaramond-Regular"/>
          <w:sz w:val="26"/>
          <w:szCs w:val="26"/>
        </w:rPr>
        <w:t>.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The file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bobmemo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is a hard link to </w:t>
      </w:r>
      <w:r w:rsidRPr="00D66FF5">
        <w:rPr>
          <w:rFonts w:ascii="MacUSADigital-Regular" w:hAnsi="Futura-Bold" w:cs="MacUSADigital-Regular"/>
          <w:sz w:val="26"/>
          <w:szCs w:val="26"/>
        </w:rPr>
        <w:t>billmemo</w:t>
      </w:r>
      <w:r w:rsidRPr="00D66FF5">
        <w:rPr>
          <w:rFonts w:ascii="AGaramond-Regular" w:hAnsi="AGaramond-Regular" w:cs="AGaramond-Regular"/>
          <w:sz w:val="26"/>
          <w:szCs w:val="26"/>
        </w:rPr>
        <w:t>.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a is incorrect; the file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marymemo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is a hard link to </w:t>
      </w:r>
      <w:r w:rsidRPr="00D66FF5">
        <w:rPr>
          <w:rFonts w:ascii="MacUSADigital-Regular" w:hAnsi="Futura-Bold" w:cs="MacUSADigital-Regular"/>
          <w:sz w:val="26"/>
          <w:szCs w:val="26"/>
        </w:rPr>
        <w:t>bobmemo</w:t>
      </w:r>
      <w:r w:rsidRPr="00D66FF5">
        <w:rPr>
          <w:rFonts w:ascii="AGaramond-Regular" w:hAnsi="AGaramond-Regular" w:cs="AGaramond-Regular"/>
          <w:sz w:val="26"/>
          <w:szCs w:val="26"/>
        </w:rPr>
        <w:t>. Answer b is incorrect; the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file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bobmemo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is the original and the file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billmemo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is a symbolic link to it.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Answer c is correct;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the file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marymemo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is a hard link to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>bobmemo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; to verify this you could use the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>ls -i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command to see the inode number for each of these files. </w:t>
      </w:r>
      <w:r w:rsidRPr="00D66FF5">
        <w:rPr>
          <w:rFonts w:ascii="AGaramond-Regular" w:hAnsi="AGaramond-Regular" w:cs="AGaramond-Regular"/>
          <w:sz w:val="26"/>
          <w:szCs w:val="26"/>
        </w:rPr>
        <w:t>Answer d is incorrect; the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file </w:t>
      </w:r>
      <w:r w:rsidRPr="00D66FF5">
        <w:rPr>
          <w:rFonts w:ascii="MacUSADigital-Regular" w:hAnsi="AGaramond-Bold" w:cs="MacUSADigital-Regular"/>
          <w:sz w:val="26"/>
          <w:szCs w:val="26"/>
        </w:rPr>
        <w:t xml:space="preserve">bobmemo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is the original and the file </w:t>
      </w:r>
      <w:r w:rsidRPr="00D66FF5">
        <w:rPr>
          <w:rFonts w:ascii="MacUSADigital-Regular" w:hAnsi="AGaramond-Bold" w:cs="MacUSADigital-Regular"/>
          <w:sz w:val="26"/>
          <w:szCs w:val="26"/>
        </w:rPr>
        <w:t xml:space="preserve">billmemo </w:t>
      </w:r>
      <w:r w:rsidRPr="00D66FF5">
        <w:rPr>
          <w:rFonts w:ascii="AGaramond-Regular" w:hAnsi="AGaramond-Regular" w:cs="AGaramond-Regular"/>
          <w:sz w:val="26"/>
          <w:szCs w:val="26"/>
        </w:rPr>
        <w:t>is a symbolic link to it.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8.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You are installing a new application for your users. Where should you put it?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AGaramond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MacUSADigital-Regular" w:hAnsi="AGaramond-Bold" w:cs="MacUSADigital-Regular"/>
          <w:sz w:val="26"/>
          <w:szCs w:val="26"/>
        </w:rPr>
        <w:t>/etc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AGaramond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MacUSADigital-Regular" w:hAnsi="AGaramond-Bold" w:cs="MacUSADigital-Regular"/>
          <w:sz w:val="26"/>
          <w:szCs w:val="26"/>
        </w:rPr>
        <w:t>/usr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AGaramond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MacUSADigital-Regular" w:hAnsi="AGaramond-Bold" w:cs="MacUSADigital-Regular"/>
          <w:sz w:val="26"/>
          <w:szCs w:val="26"/>
        </w:rPr>
        <w:t>/var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AGaramond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MacUSADigital-Regular" w:hAnsi="AGaramond-Bold" w:cs="MacUSADigital-Regular"/>
          <w:sz w:val="26"/>
          <w:szCs w:val="26"/>
        </w:rPr>
        <w:t>/home</w:t>
      </w:r>
    </w:p>
    <w:p w:rsidR="009A3EDC" w:rsidRPr="00D66FF5" w:rsidRDefault="009A3EDC" w:rsidP="009A3EDC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AGaramond-Bold" w:cs="MacUSADigital-Regular"/>
          <w:sz w:val="26"/>
          <w:szCs w:val="26"/>
        </w:rPr>
      </w:pP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a is incorrect; the </w:t>
      </w:r>
      <w:r w:rsidRPr="00D66FF5">
        <w:rPr>
          <w:rFonts w:ascii="MacUSADigital-Regular" w:hAnsi="AGaramond-Bold" w:cs="MacUSADigital-Regular"/>
          <w:sz w:val="26"/>
          <w:szCs w:val="26"/>
        </w:rPr>
        <w:t xml:space="preserve">/etc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directory contains system configuration files.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Answer b is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correct; the </w:t>
      </w:r>
      <w:r w:rsidRPr="00D66FF5">
        <w:rPr>
          <w:rFonts w:ascii="MacUSADigital-Bold" w:hAnsi="AGaramond-Bold" w:cs="MacUSADigital-Bold"/>
          <w:b/>
          <w:bCs/>
          <w:sz w:val="26"/>
          <w:szCs w:val="26"/>
        </w:rPr>
        <w:t xml:space="preserve">/usr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directory should contain user applications; these should be placed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lastRenderedPageBreak/>
        <w:t xml:space="preserve">in the </w:t>
      </w:r>
      <w:r w:rsidRPr="00D66FF5">
        <w:rPr>
          <w:rFonts w:ascii="MacUSADigital-Bold" w:hAnsi="AGaramond-Bold" w:cs="MacUSADigital-Bold"/>
          <w:b/>
          <w:bCs/>
          <w:sz w:val="26"/>
          <w:szCs w:val="26"/>
        </w:rPr>
        <w:t xml:space="preserve">/usr/bin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directory.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Answer c is incorrect; the </w:t>
      </w:r>
      <w:r w:rsidRPr="00D66FF5">
        <w:rPr>
          <w:rFonts w:ascii="MacUSADigital-Regular" w:hAnsi="AGaramond-Bold" w:cs="MacUSADigital-Regular"/>
          <w:sz w:val="26"/>
          <w:szCs w:val="26"/>
        </w:rPr>
        <w:t xml:space="preserve">/var </w:t>
      </w:r>
      <w:r w:rsidRPr="00D66FF5">
        <w:rPr>
          <w:rFonts w:ascii="AGaramond-Regular" w:hAnsi="AGaramond-Regular" w:cs="AGaramond-Regular"/>
          <w:sz w:val="26"/>
          <w:szCs w:val="26"/>
        </w:rPr>
        <w:t>directory contains files such as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log files. Answer d is incorrect; the </w:t>
      </w:r>
      <w:r w:rsidRPr="00D66FF5">
        <w:rPr>
          <w:rFonts w:ascii="MacUSADigital-Regular" w:hAnsi="AGaramond-Bold" w:cs="MacUSADigital-Regular"/>
          <w:sz w:val="26"/>
          <w:szCs w:val="26"/>
        </w:rPr>
        <w:t xml:space="preserve">/home </w:t>
      </w:r>
      <w:r w:rsidRPr="00D66FF5">
        <w:rPr>
          <w:rFonts w:ascii="AGaramond-Regular" w:hAnsi="AGaramond-Regular" w:cs="AGaramond-Regular"/>
          <w:sz w:val="26"/>
          <w:szCs w:val="26"/>
        </w:rPr>
        <w:t>directory should contain your users’ home directories.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9.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You want a list of all the hard links that have been created to the employee database.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Which of the following commands would you use?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AGaramond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MacUSADigital-Regular" w:hAnsi="AGaramond-Bold" w:cs="MacUSADigital-Regular"/>
          <w:sz w:val="26"/>
          <w:szCs w:val="26"/>
        </w:rPr>
        <w:t>find -inum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AGaramond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MacUSADigital-Regular" w:hAnsi="AGaramond-Bold" w:cs="MacUSADigital-Regular"/>
          <w:sz w:val="26"/>
          <w:szCs w:val="26"/>
        </w:rPr>
        <w:t>locate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AGaramond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MacUSADigital-Regular" w:hAnsi="AGaramond-Bold" w:cs="MacUSADigital-Regular"/>
          <w:sz w:val="26"/>
          <w:szCs w:val="26"/>
        </w:rPr>
        <w:t>which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AGaramond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MacUSADigital-Regular" w:hAnsi="AGaramond-Bold" w:cs="MacUSADigital-Regular"/>
          <w:sz w:val="26"/>
          <w:szCs w:val="26"/>
        </w:rPr>
        <w:t xml:space="preserve">find </w:t>
      </w:r>
      <w:r w:rsidR="007B3251" w:rsidRPr="00D66FF5">
        <w:rPr>
          <w:rFonts w:ascii="MacUSADigital-Regular" w:hAnsi="AGaramond-Bold" w:cs="MacUSADigital-Regular"/>
          <w:sz w:val="26"/>
          <w:szCs w:val="26"/>
        </w:rPr>
        <w:t>–</w:t>
      </w:r>
      <w:r w:rsidRPr="00D66FF5">
        <w:rPr>
          <w:rFonts w:ascii="MacUSADigital-Regular" w:hAnsi="AGaramond-Bold" w:cs="MacUSADigital-Regular"/>
          <w:sz w:val="26"/>
          <w:szCs w:val="26"/>
        </w:rPr>
        <w:t>links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AGaramond-Bold" w:cs="MacUSADigital-Regular"/>
          <w:sz w:val="26"/>
          <w:szCs w:val="26"/>
        </w:rPr>
      </w:pP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>Answer a is correct; by specifying the inode number of a file, you can locate all files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AGaramond-Bold" w:cs="MacUSADigital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with the same inode number that are its hard links.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Answer b is incorrect; the </w:t>
      </w:r>
      <w:r w:rsidRPr="00D66FF5">
        <w:rPr>
          <w:rFonts w:ascii="MacUSADigital-Regular" w:hAnsi="AGaramond-Bold" w:cs="MacUSADigital-Regular"/>
          <w:sz w:val="26"/>
          <w:szCs w:val="26"/>
        </w:rPr>
        <w:t>locate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command is used to find a file by name. Answer c is incorrect; the </w:t>
      </w:r>
      <w:r w:rsidRPr="00D66FF5">
        <w:rPr>
          <w:rFonts w:ascii="MacUSADigital-Regular" w:hAnsi="AGaramond-Bold" w:cs="MacUSADigital-Regular"/>
          <w:sz w:val="26"/>
          <w:szCs w:val="26"/>
        </w:rPr>
        <w:t xml:space="preserve">which </w:t>
      </w:r>
      <w:r w:rsidRPr="00D66FF5">
        <w:rPr>
          <w:rFonts w:ascii="AGaramond-Regular" w:hAnsi="AGaramond-Regular" w:cs="AGaramond-Regular"/>
          <w:sz w:val="26"/>
          <w:szCs w:val="26"/>
        </w:rPr>
        <w:t>command is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used to see which command would be executed. Answer d is incorrect; this would find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files with a specific number of links.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10.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You install a new version of an application but it does not work correctly. What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should be the first thing you do to troubleshoot this problem?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Use the </w:t>
      </w:r>
      <w:r w:rsidRPr="00D66FF5">
        <w:rPr>
          <w:rFonts w:ascii="MacUSADigital-Regular" w:hAnsi="AGaramond-Bold" w:cs="MacUSADigital-Regular"/>
          <w:sz w:val="26"/>
          <w:szCs w:val="26"/>
        </w:rPr>
        <w:t xml:space="preserve">locate </w:t>
      </w:r>
      <w:r w:rsidRPr="00D66FF5">
        <w:rPr>
          <w:rFonts w:ascii="AGaramond-Regular" w:hAnsi="AGaramond-Regular" w:cs="AGaramond-Regular"/>
          <w:sz w:val="26"/>
          <w:szCs w:val="26"/>
        </w:rPr>
        <w:t>command.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AGaramond-Regular" w:hAnsi="AGaramond-Regular" w:cs="AGaramond-Regular"/>
          <w:sz w:val="26"/>
          <w:szCs w:val="26"/>
        </w:rPr>
        <w:t>Examine the source code.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Use the </w:t>
      </w:r>
      <w:r w:rsidRPr="00D66FF5">
        <w:rPr>
          <w:rFonts w:ascii="MacUSADigital-Regular" w:hAnsi="AGaramond-Bold" w:cs="MacUSADigital-Regular"/>
          <w:sz w:val="26"/>
          <w:szCs w:val="26"/>
        </w:rPr>
        <w:t xml:space="preserve">which </w:t>
      </w:r>
      <w:r w:rsidRPr="00D66FF5">
        <w:rPr>
          <w:rFonts w:ascii="AGaramond-Regular" w:hAnsi="AGaramond-Regular" w:cs="AGaramond-Regular"/>
          <w:sz w:val="26"/>
          <w:szCs w:val="26"/>
        </w:rPr>
        <w:t>command.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AGaramond-Regular" w:hAnsi="AGaramond-Regular" w:cs="AGaramond-Regular"/>
          <w:sz w:val="26"/>
          <w:szCs w:val="26"/>
        </w:rPr>
        <w:t>Reinstall the application.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Answer a is incorrect; this would display the path to the command. Answer b is incorrect;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first you need to make sure that something is not wrong with your installation.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Answer c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>is correct; this will tell you if you are really executing the new application or another</w:t>
      </w: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command with the same name. </w:t>
      </w:r>
      <w:r w:rsidRPr="00D66FF5">
        <w:rPr>
          <w:rFonts w:ascii="AGaramond-Regular" w:hAnsi="AGaramond-Regular" w:cs="AGaramond-Regular"/>
          <w:sz w:val="26"/>
          <w:szCs w:val="26"/>
        </w:rPr>
        <w:t>Answer d is incorrect; reinstalling without identifying</w:t>
      </w:r>
    </w:p>
    <w:p w:rsidR="001C1612" w:rsidRPr="00D66FF5" w:rsidRDefault="001C1612" w:rsidP="001C1612">
      <w:pPr>
        <w:pBdr>
          <w:bottom w:val="single" w:sz="6" w:space="1" w:color="auto"/>
        </w:pBd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what the exact problem is would be a waste of time.</w:t>
      </w:r>
    </w:p>
    <w:p w:rsidR="00204782" w:rsidRPr="00D66FF5" w:rsidRDefault="00204782" w:rsidP="007B3251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Futura-Bold" w:hAnsi="Futura-Bold" w:cs="Futura-Bold"/>
          <w:b/>
          <w:bCs/>
          <w:color w:val="FF0000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FF0000"/>
          <w:sz w:val="26"/>
          <w:szCs w:val="26"/>
        </w:rPr>
        <w:t>PRACTICE TEST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Futura-Bold" w:hAnsi="Futura-Bold" w:cs="Futura-Bold"/>
          <w:b/>
          <w:bCs/>
          <w:color w:val="0000FF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1.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You spend your afternoon updating the comment field for each of your users.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Later you get calls from two of your users that they cannot log in. What could the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problem be and how should you fix it?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AGaramond-Regular" w:hAnsi="AGaramond-Regular" w:cs="AGaramond-Regular"/>
          <w:sz w:val="26"/>
          <w:szCs w:val="26"/>
        </w:rPr>
        <w:t>They forgot their passwords. Look up their passwords.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AGaramond-Regular" w:hAnsi="AGaramond-Regular" w:cs="AGaramond-Regular"/>
          <w:sz w:val="26"/>
          <w:szCs w:val="26"/>
        </w:rPr>
        <w:t>The password field for their accounts got corrupted. Change their passwords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using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passwd </w:t>
      </w:r>
      <w:r w:rsidRPr="00D66FF5">
        <w:rPr>
          <w:rFonts w:ascii="AGaramond-Regular" w:hAnsi="AGaramond-Regular" w:cs="AGaramond-Regular"/>
          <w:sz w:val="26"/>
          <w:szCs w:val="26"/>
        </w:rPr>
        <w:t>command.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AGaramond-Regular" w:hAnsi="AGaramond-Regular" w:cs="AGaramond-Regular"/>
          <w:sz w:val="26"/>
          <w:szCs w:val="26"/>
        </w:rPr>
        <w:t>You deleted their accounts; now re-create them.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AGaramond-Regular" w:hAnsi="AGaramond-Regular" w:cs="AGaramond-Regular"/>
          <w:sz w:val="26"/>
          <w:szCs w:val="26"/>
        </w:rPr>
        <w:t>The password field for their accounts got corrupted. Change their passwords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by editing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/etc/passwd </w:t>
      </w:r>
      <w:r w:rsidRPr="00D66FF5">
        <w:rPr>
          <w:rFonts w:ascii="AGaramond-Regular" w:hAnsi="AGaramond-Regular" w:cs="AGaramond-Regular"/>
          <w:sz w:val="26"/>
          <w:szCs w:val="26"/>
        </w:rPr>
        <w:t>file.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Answer a is incorrect; although they might have forgotten their passwords, it is unlikely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that is the problem.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Answer b is correct; if you change the password field when editing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the </w:t>
      </w:r>
      <w:r w:rsidRPr="00D66FF5">
        <w:rPr>
          <w:rFonts w:ascii="MacUSADigital-Bold" w:hAnsi="AGaramond-Regular" w:cs="MacUSADigital-Bold"/>
          <w:b/>
          <w:bCs/>
          <w:sz w:val="26"/>
          <w:szCs w:val="26"/>
        </w:rPr>
        <w:t xml:space="preserve">/etc/passwd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file, the user will not be able to log in; correct this problem by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using the </w:t>
      </w:r>
      <w:r w:rsidRPr="00D66FF5">
        <w:rPr>
          <w:rFonts w:ascii="MacUSADigital-Bold" w:hAnsi="AGaramond-Regular" w:cs="MacUSADigital-Bold"/>
          <w:b/>
          <w:bCs/>
          <w:sz w:val="26"/>
          <w:szCs w:val="26"/>
        </w:rPr>
        <w:t xml:space="preserve">passwd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command to change their passwords so they can log in; they can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then change their passwords themselves. </w:t>
      </w:r>
      <w:r w:rsidRPr="00D66FF5">
        <w:rPr>
          <w:rFonts w:ascii="AGaramond-Regular" w:hAnsi="AGaramond-Regular" w:cs="AGaramond-Regular"/>
          <w:sz w:val="26"/>
          <w:szCs w:val="26"/>
        </w:rPr>
        <w:t>Answer c is incorrect; it is unlikely that you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deleted an entire line by mistake. Answer d is incorrect; you should never edit the password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field in the </w:t>
      </w:r>
      <w:r w:rsidRPr="00D66FF5">
        <w:rPr>
          <w:rFonts w:ascii="MacUSADigital-Regular" w:hAnsi="AGaramond-Regular" w:cs="MacUSADigital-Regular"/>
          <w:sz w:val="26"/>
          <w:szCs w:val="26"/>
        </w:rPr>
        <w:t xml:space="preserve">/etc/passwd </w:t>
      </w:r>
      <w:r w:rsidRPr="00D66FF5">
        <w:rPr>
          <w:rFonts w:ascii="AGaramond-Regular" w:hAnsi="AGaramond-Regular" w:cs="AGaramond-Regular"/>
          <w:sz w:val="26"/>
          <w:szCs w:val="26"/>
        </w:rPr>
        <w:t>file.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2.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How does the operating system identify the superuser account?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AGaramond-Regular" w:hAnsi="AGaramond-Regular" w:cs="AGaramond-Regular"/>
          <w:sz w:val="26"/>
          <w:szCs w:val="26"/>
        </w:rPr>
        <w:t>By its name, root.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AGaramond-Regular" w:hAnsi="AGaramond-Regular" w:cs="AGaramond-Regular"/>
          <w:sz w:val="26"/>
          <w:szCs w:val="26"/>
        </w:rPr>
        <w:t>By its creation date and time because it is the first account created.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AGaramond-Regular" w:hAnsi="AGaramond-Regular" w:cs="AGaramond-Regular"/>
          <w:sz w:val="26"/>
          <w:szCs w:val="26"/>
        </w:rPr>
        <w:t>By its UID, which is always zero.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AGaramond-Regular" w:hAnsi="AGaramond-Regular" w:cs="AGaramond-Regular"/>
          <w:sz w:val="26"/>
          <w:szCs w:val="26"/>
        </w:rPr>
        <w:t>By its password.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Answer a is incorrect; the superuser account can have any name. Answer b is incorrect;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the system does not track the creation time of user accounts;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Answer c is correct; the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superuser account always has a UID of zero. </w:t>
      </w:r>
      <w:r w:rsidRPr="00D66FF5">
        <w:rPr>
          <w:rFonts w:ascii="AGaramond-Regular" w:hAnsi="AGaramond-Regular" w:cs="AGaramond-Regular"/>
          <w:sz w:val="26"/>
          <w:szCs w:val="26"/>
        </w:rPr>
        <w:t>Answer d is incorrect; passwords are associated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with a username for authentication.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3.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You add the following line to the </w:t>
      </w:r>
      <w:r w:rsidRPr="00D66FF5">
        <w:rPr>
          <w:rFonts w:ascii="MacUSADigital-Regular" w:hAnsi="AGaramond-Regular" w:cs="MacUSADigital-Regular"/>
          <w:b/>
          <w:bCs/>
          <w:color w:val="0000FF"/>
          <w:sz w:val="26"/>
          <w:szCs w:val="26"/>
        </w:rPr>
        <w:t xml:space="preserve">/etc/passwd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file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AGaramond-Regular" w:cs="MacUSADigital-Regular"/>
          <w:b/>
          <w:bCs/>
          <w:color w:val="0000FF"/>
          <w:sz w:val="26"/>
          <w:szCs w:val="26"/>
        </w:rPr>
      </w:pPr>
      <w:r w:rsidRPr="00D66FF5">
        <w:rPr>
          <w:rFonts w:ascii="MacUSADigital-Regular" w:hAnsi="AGaramond-Regular" w:cs="MacUSADigital-Regular"/>
          <w:b/>
          <w:bCs/>
          <w:color w:val="0000FF"/>
          <w:sz w:val="26"/>
          <w:szCs w:val="26"/>
        </w:rPr>
        <w:lastRenderedPageBreak/>
        <w:t>mary::122:50:Mary Jones:/home/mary:/bin/bash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and use the </w:t>
      </w:r>
      <w:r w:rsidRPr="00D66FF5">
        <w:rPr>
          <w:rFonts w:ascii="MacUSADigital-Regular" w:hAnsi="AGaramond-Regular" w:cs="MacUSADigital-Regular"/>
          <w:b/>
          <w:bCs/>
          <w:color w:val="0000FF"/>
          <w:sz w:val="26"/>
          <w:szCs w:val="26"/>
        </w:rPr>
        <w:t xml:space="preserve">passwd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command to change her password. You also create her home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directory. However, when Mary tries to log in, the login fails. What is the problem?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AGaramond-Regular" w:hAnsi="AGaramond-Regular" w:cs="AGaramond-Regular"/>
          <w:sz w:val="26"/>
          <w:szCs w:val="26"/>
        </w:rPr>
        <w:t>You did not create her home directory.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AGaramond-Regular" w:hAnsi="AGaramond-Regular" w:cs="AGaramond-Regular"/>
          <w:sz w:val="26"/>
          <w:szCs w:val="26"/>
        </w:rPr>
        <w:t>You did not assign a valid password to Mary’s account.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AGaramond-Regular" w:hAnsi="AGaramond-Regular" w:cs="AGaramond-Regular"/>
          <w:sz w:val="26"/>
          <w:szCs w:val="26"/>
        </w:rPr>
        <w:t>You did not set the appropriate permissions to her home directory.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You cannot create a new user account by manually editing the </w:t>
      </w:r>
      <w:r w:rsidRPr="00D66FF5">
        <w:rPr>
          <w:rFonts w:ascii="MacUSADigital-Regular" w:hAnsi="AGaramond-Regular" w:cs="MacUSADigital-Regular"/>
          <w:sz w:val="26"/>
          <w:szCs w:val="26"/>
        </w:rPr>
        <w:t xml:space="preserve">/etc/passwd </w:t>
      </w:r>
      <w:r w:rsidRPr="00D66FF5">
        <w:rPr>
          <w:rFonts w:ascii="AGaramond-Regular" w:hAnsi="AGaramond-Regular" w:cs="AGaramond-Regular"/>
          <w:sz w:val="26"/>
          <w:szCs w:val="26"/>
        </w:rPr>
        <w:t>file.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Answer a is incorrect; you did create her home directory. Answer b is incorrect; you used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the </w:t>
      </w:r>
      <w:r w:rsidRPr="00D66FF5">
        <w:rPr>
          <w:rFonts w:ascii="MacUSADigital-Regular" w:hAnsi="AGaramond-Regular" w:cs="MacUSADigital-Regular"/>
          <w:sz w:val="26"/>
          <w:szCs w:val="26"/>
        </w:rPr>
        <w:t xml:space="preserve">passwd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command to assign a password to her account.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Answer c is correct; if you did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>not assign the correct permissions to Mary’s home directory, she will not be able to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log in.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Answer d is incorrect; editing the </w:t>
      </w:r>
      <w:r w:rsidRPr="00D66FF5">
        <w:rPr>
          <w:rFonts w:ascii="MacUSADigital-Regular" w:hAnsi="AGaramond-Regular" w:cs="MacUSADigital-Regular"/>
          <w:sz w:val="26"/>
          <w:szCs w:val="26"/>
        </w:rPr>
        <w:t xml:space="preserve">/etc/passwd </w:t>
      </w:r>
      <w:r w:rsidRPr="00D66FF5">
        <w:rPr>
          <w:rFonts w:ascii="AGaramond-Regular" w:hAnsi="AGaramond-Regular" w:cs="AGaramond-Regular"/>
          <w:sz w:val="26"/>
          <w:szCs w:val="26"/>
        </w:rPr>
        <w:t>file is a valid method to create a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new user account.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</w:p>
    <w:p w:rsidR="007B3251" w:rsidRPr="00D66FF5" w:rsidRDefault="00204782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4.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What will the following command do?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b/>
          <w:bCs/>
          <w:color w:val="0000FF"/>
          <w:sz w:val="26"/>
          <w:szCs w:val="26"/>
        </w:rPr>
      </w:pP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>useradd -m mary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AGaramond-Regular" w:hAnsi="AGaramond-Regular" w:cs="AGaramond-Regular"/>
          <w:sz w:val="26"/>
          <w:szCs w:val="26"/>
        </w:rPr>
        <w:t>Create a new user by the name of mary. Now you need to create her home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directory.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AGaramond-Regular" w:hAnsi="AGaramond-Regular" w:cs="AGaramond-Regular"/>
          <w:sz w:val="26"/>
          <w:szCs w:val="26"/>
        </w:rPr>
        <w:t>Create a new user by the name of mary and create her home directory.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AGaramond-Regular" w:hAnsi="AGaramond-Regular" w:cs="AGaramond-Regular"/>
          <w:sz w:val="26"/>
          <w:szCs w:val="26"/>
        </w:rPr>
        <w:t>Create a new user by the name of mary with a blank password.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AGaramond-Regular" w:hAnsi="AGaramond-Regular" w:cs="AGaramond-Regular"/>
          <w:sz w:val="26"/>
          <w:szCs w:val="26"/>
        </w:rPr>
        <w:t>Create a new user by the name of mary, but the account will be disabled.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a is incorrect; you will not need to create her home directory.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Answer b is correct;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the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-m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option will cause the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useradd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command to create her home directory as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well as create the account. </w:t>
      </w:r>
      <w:r w:rsidRPr="00D66FF5">
        <w:rPr>
          <w:rFonts w:ascii="AGaramond-Regular" w:hAnsi="AGaramond-Regular" w:cs="AGaramond-Regular"/>
          <w:sz w:val="26"/>
          <w:szCs w:val="26"/>
        </w:rPr>
        <w:t>Answer c is incorrect; you will need to assign a password to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her account using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passwd </w:t>
      </w:r>
      <w:r w:rsidRPr="00D66FF5">
        <w:rPr>
          <w:rFonts w:ascii="AGaramond-Regular" w:hAnsi="AGaramond-Regular" w:cs="AGaramond-Regular"/>
          <w:sz w:val="26"/>
          <w:szCs w:val="26"/>
        </w:rPr>
        <w:t>command before she can log in. Answer d is incorrect; to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disable the account, change the password field in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/etc/passwd </w:t>
      </w:r>
      <w:r w:rsidRPr="00D66FF5">
        <w:rPr>
          <w:rFonts w:ascii="AGaramond-Regular" w:hAnsi="AGaramond-Regular" w:cs="AGaramond-Regular"/>
          <w:sz w:val="26"/>
          <w:szCs w:val="26"/>
        </w:rPr>
        <w:t>file to an asterisk.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5.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You want to change the name of Mary’s account to </w:t>
      </w: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>mjones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. Which of the following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lastRenderedPageBreak/>
        <w:t>commands will accomplish this?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MacUSADigital-Regular" w:hAnsi="Futura-Bold" w:cs="MacUSADigital-Regular"/>
          <w:sz w:val="26"/>
          <w:szCs w:val="26"/>
        </w:rPr>
        <w:t>usermod -u mjones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MacUSADigital-Regular" w:hAnsi="Futura-Bold" w:cs="MacUSADigital-Regular"/>
          <w:sz w:val="26"/>
          <w:szCs w:val="26"/>
        </w:rPr>
        <w:t>usermod -l mjones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MacUSADigital-Regular" w:hAnsi="Futura-Bold" w:cs="MacUSADigital-Regular"/>
          <w:sz w:val="26"/>
          <w:szCs w:val="26"/>
        </w:rPr>
        <w:t>usermod -c mjones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MacUSADigital-Regular" w:hAnsi="Futura-Bold" w:cs="MacUSADigital-Regular"/>
          <w:sz w:val="26"/>
          <w:szCs w:val="26"/>
        </w:rPr>
        <w:t>usermod -s mjones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a is incorrect;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-u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option is used to change the user’s ID.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Answer b is correct;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the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-l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option is used to change the username.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Answer c is incorrect;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-c </w:t>
      </w:r>
      <w:r w:rsidRPr="00D66FF5">
        <w:rPr>
          <w:rFonts w:ascii="AGaramond-Regular" w:hAnsi="AGaramond-Regular" w:cs="AGaramond-Regular"/>
          <w:sz w:val="26"/>
          <w:szCs w:val="26"/>
        </w:rPr>
        <w:t>option is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used to update the comment field. Answer d is incorrect;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-s </w:t>
      </w:r>
      <w:r w:rsidRPr="00D66FF5">
        <w:rPr>
          <w:rFonts w:ascii="AGaramond-Regular" w:hAnsi="AGaramond-Regular" w:cs="AGaramond-Regular"/>
          <w:sz w:val="26"/>
          <w:szCs w:val="26"/>
        </w:rPr>
        <w:t>option is used to change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the user’s login shell.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6.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Mary has quit her job and you need to delete her account, so you issue the command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>userdel mjones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. What else do you need to do?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AGaramond-Regular" w:hAnsi="AGaramond-Regular" w:cs="AGaramond-Regular"/>
          <w:sz w:val="26"/>
          <w:szCs w:val="26"/>
        </w:rPr>
        <w:t>Delete Mary’s home directory and its files.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AGaramond-Regular" w:hAnsi="AGaramond-Regular" w:cs="AGaramond-Regular"/>
          <w:sz w:val="26"/>
          <w:szCs w:val="26"/>
        </w:rPr>
        <w:t>Delete Mary’s mail.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AGaramond-Regular" w:hAnsi="AGaramond-Regular" w:cs="AGaramond-Regular"/>
          <w:sz w:val="26"/>
          <w:szCs w:val="26"/>
        </w:rPr>
        <w:t>Delete any jobs Mary might have scheduled.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AGaramond-Regular" w:hAnsi="AGaramond-Regular" w:cs="AGaramond-Regular"/>
          <w:sz w:val="26"/>
          <w:szCs w:val="26"/>
        </w:rPr>
        <w:t>Delete the files that Mary owns that are not in her home directory.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a is incorrect;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userdel </w:t>
      </w:r>
      <w:r w:rsidRPr="00D66FF5">
        <w:rPr>
          <w:rFonts w:ascii="AGaramond-Regular" w:hAnsi="AGaramond-Regular" w:cs="AGaramond-Regular"/>
          <w:sz w:val="26"/>
          <w:szCs w:val="26"/>
        </w:rPr>
        <w:t>command will delete Mary’s home directory as well as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her account. Answer b is incorrect;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userdel </w:t>
      </w:r>
      <w:r w:rsidRPr="00D66FF5">
        <w:rPr>
          <w:rFonts w:ascii="AGaramond-Regular" w:hAnsi="AGaramond-Regular" w:cs="AGaramond-Regular"/>
          <w:sz w:val="26"/>
          <w:szCs w:val="26"/>
        </w:rPr>
        <w:t>command will delete Mary’s mail and any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mail aliases she might have. Answer c is incorrect;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userdel </w:t>
      </w:r>
      <w:r w:rsidRPr="00D66FF5">
        <w:rPr>
          <w:rFonts w:ascii="AGaramond-Regular" w:hAnsi="AGaramond-Regular" w:cs="AGaramond-Regular"/>
          <w:sz w:val="26"/>
          <w:szCs w:val="26"/>
        </w:rPr>
        <w:t>command will delete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Mary’s scheduled jobs.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Answer d is correct; the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userdel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command will not delete any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>files Mary owns that are not located in her home directory.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b/>
          <w:bCs/>
          <w:color w:val="0000FF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7.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The sales department is working on a new promotion and wants to keep its quotes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in the same directory. It wants to set the permissions on this directory so only the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salespeople can read the files. You are given the job of creating a new group called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>promo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. Which of the following commands will work?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lastRenderedPageBreak/>
        <w:t xml:space="preserve">a. </w:t>
      </w:r>
      <w:r w:rsidRPr="00D66FF5">
        <w:rPr>
          <w:rFonts w:ascii="MacUSADigital-Regular" w:hAnsi="Futura-Bold" w:cs="MacUSADigital-Regular"/>
          <w:sz w:val="26"/>
          <w:szCs w:val="26"/>
        </w:rPr>
        <w:t>groupadd promo; gpasswd -a bill, joe, karen promo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MacUSADigital-Regular" w:hAnsi="Futura-Bold" w:cs="MacUSADigital-Regular"/>
          <w:sz w:val="26"/>
          <w:szCs w:val="26"/>
        </w:rPr>
        <w:t>groupadd promo; gpasswd -r bill, joe, karen promo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MacUSADigital-Regular" w:hAnsi="Futura-Bold" w:cs="MacUSADigital-Regular"/>
          <w:sz w:val="26"/>
          <w:szCs w:val="26"/>
        </w:rPr>
        <w:t>gpasswd -a bill, joe, karen promo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MacUSADigital-Regular" w:hAnsi="Futura-Bold" w:cs="MacUSADigital-Regular"/>
          <w:sz w:val="26"/>
          <w:szCs w:val="26"/>
        </w:rPr>
        <w:t>gpasswd -r bill, joe, karen promo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>Answer a is correct; first you create the group and then add the group members.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b is incorrect;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-r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option to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gpasswd </w:t>
      </w:r>
      <w:r w:rsidRPr="00D66FF5">
        <w:rPr>
          <w:rFonts w:ascii="AGaramond-Regular" w:hAnsi="AGaramond-Regular" w:cs="AGaramond-Regular"/>
          <w:sz w:val="26"/>
          <w:szCs w:val="26"/>
        </w:rPr>
        <w:t>command removes the password from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 group. Answer c is incorrect; this command will fail unless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promo </w:t>
      </w:r>
      <w:r w:rsidRPr="00D66FF5">
        <w:rPr>
          <w:rFonts w:ascii="AGaramond-Regular" w:hAnsi="AGaramond-Regular" w:cs="AGaramond-Regular"/>
          <w:sz w:val="26"/>
          <w:szCs w:val="26"/>
        </w:rPr>
        <w:t>group already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exists. Answer d is incorrect; this command will remove the group’s password.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8.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You think that someone has been attempting to hack into your system by attacking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your </w:t>
      </w: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 xml:space="preserve">/etc/passwd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file. What can you do to increase the security of your system?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Implement shadow passwords using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spasswd </w:t>
      </w:r>
      <w:r w:rsidRPr="00D66FF5">
        <w:rPr>
          <w:rFonts w:ascii="AGaramond-Regular" w:hAnsi="AGaramond-Regular" w:cs="AGaramond-Regular"/>
          <w:sz w:val="26"/>
          <w:szCs w:val="26"/>
        </w:rPr>
        <w:t>command.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Change all the passwords in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/etc/passwd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file to </w:t>
      </w:r>
      <w:r w:rsidRPr="00D66FF5">
        <w:rPr>
          <w:rFonts w:ascii="MacUSADigital-Regular" w:hAnsi="Futura-Bold" w:cs="MacUSADigital-Regular"/>
          <w:sz w:val="26"/>
          <w:szCs w:val="26"/>
        </w:rPr>
        <w:t>*</w:t>
      </w:r>
      <w:r w:rsidRPr="00D66FF5">
        <w:rPr>
          <w:rFonts w:ascii="AGaramond-Regular" w:hAnsi="AGaramond-Regular" w:cs="AGaramond-Regular"/>
          <w:sz w:val="26"/>
          <w:szCs w:val="26"/>
        </w:rPr>
        <w:t>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Implement shadow passwords using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pwconv </w:t>
      </w:r>
      <w:r w:rsidRPr="00D66FF5">
        <w:rPr>
          <w:rFonts w:ascii="AGaramond-Regular" w:hAnsi="AGaramond-Regular" w:cs="AGaramond-Regular"/>
          <w:sz w:val="26"/>
          <w:szCs w:val="26"/>
        </w:rPr>
        <w:t>command.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Change all the passwords in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/etc/passwd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file to </w:t>
      </w:r>
      <w:r w:rsidRPr="00D66FF5">
        <w:rPr>
          <w:rFonts w:ascii="MacUSADigital-Regular" w:hAnsi="Futura-Bold" w:cs="MacUSADigital-Regular"/>
          <w:sz w:val="26"/>
          <w:szCs w:val="26"/>
        </w:rPr>
        <w:t>x</w:t>
      </w:r>
      <w:r w:rsidRPr="00D66FF5">
        <w:rPr>
          <w:rFonts w:ascii="AGaramond-Regular" w:hAnsi="AGaramond-Regular" w:cs="AGaramond-Regular"/>
          <w:sz w:val="26"/>
          <w:szCs w:val="26"/>
        </w:rPr>
        <w:t>.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a is incorrect; there is no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spasswd </w:t>
      </w:r>
      <w:r w:rsidRPr="00D66FF5">
        <w:rPr>
          <w:rFonts w:ascii="AGaramond-Regular" w:hAnsi="AGaramond-Regular" w:cs="AGaramond-Regular"/>
          <w:sz w:val="26"/>
          <w:szCs w:val="26"/>
        </w:rPr>
        <w:t>command. Answer b is incorrect; changing all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the passwords in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/etc/passwd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file to an asterisk will disable all the accounts.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Answer c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is correct; the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pwconv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command will read the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/etc/passwd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file, create a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/etc/shadow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file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containing the encrypted passwords, and change the passwords in the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/etc/passwd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file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to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>x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. </w:t>
      </w:r>
      <w:r w:rsidRPr="00D66FF5">
        <w:rPr>
          <w:rFonts w:ascii="AGaramond-Regular" w:hAnsi="AGaramond-Regular" w:cs="AGaramond-Regular"/>
          <w:sz w:val="26"/>
          <w:szCs w:val="26"/>
        </w:rPr>
        <w:t>Answer d is incorrect; you run the risk of preventing any user from logging in when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you edit the password field manually.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9.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You have some users who want to have their personal scripts run without having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to type the directory name. What could you do?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Change the path in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/etc/profile </w:t>
      </w:r>
      <w:r w:rsidRPr="00D66FF5">
        <w:rPr>
          <w:rFonts w:ascii="AGaramond-Regular" w:hAnsi="AGaramond-Regular" w:cs="AGaramond-Regular"/>
          <w:sz w:val="26"/>
          <w:szCs w:val="26"/>
        </w:rPr>
        <w:t>file to include the directories containing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the scripts.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AGaramond-Regular" w:hAnsi="AGaramond-Regular" w:cs="AGaramond-Regular"/>
          <w:sz w:val="26"/>
          <w:szCs w:val="26"/>
        </w:rPr>
        <w:t>Tell your users that it cannot be done.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AGaramond-Regular" w:hAnsi="AGaramond-Regular" w:cs="AGaramond-Regular"/>
          <w:sz w:val="26"/>
          <w:szCs w:val="26"/>
        </w:rPr>
        <w:t>Create a directory for these scripts and include it in the path in the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MacUSADigital-Regular" w:hAnsi="Futura-Bold" w:cs="MacUSADigital-Regular"/>
          <w:sz w:val="26"/>
          <w:szCs w:val="26"/>
        </w:rPr>
        <w:lastRenderedPageBreak/>
        <w:t xml:space="preserve">/etc/profile </w:t>
      </w:r>
      <w:r w:rsidRPr="00D66FF5">
        <w:rPr>
          <w:rFonts w:ascii="AGaramond-Regular" w:hAnsi="AGaramond-Regular" w:cs="AGaramond-Regular"/>
          <w:sz w:val="26"/>
          <w:szCs w:val="26"/>
        </w:rPr>
        <w:t>file.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Copy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/etc/profile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file to each of these user’s home directories as </w:t>
      </w:r>
      <w:r w:rsidRPr="00D66FF5">
        <w:rPr>
          <w:rFonts w:ascii="MacUSADigital-Regular" w:hAnsi="Futura-Bold" w:cs="MacUSADigital-Regular"/>
          <w:sz w:val="26"/>
          <w:szCs w:val="26"/>
        </w:rPr>
        <w:t>.profile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and make the user the owner of the new file.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Answer a is incorrect; this would make the scripts available to all users and could cause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problems depending on the names assigned to the scripts. Answer b is incorrect; you can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allow your users to have individual paths. Answer c is incorrect; this also would make the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Bold" w:hAnsi="AGaramond-Regular" w:cs="MacUSADigital-Bold"/>
          <w:b/>
          <w:bCs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scripts available to all users.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Answer d is correct; by giving each user her own </w:t>
      </w:r>
      <w:r w:rsidRPr="00D66FF5">
        <w:rPr>
          <w:rFonts w:ascii="MacUSADigital-Bold" w:hAnsi="AGaramond-Regular" w:cs="MacUSADigital-Bold"/>
          <w:b/>
          <w:bCs/>
          <w:sz w:val="26"/>
          <w:szCs w:val="26"/>
        </w:rPr>
        <w:t>.profile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>file, she can change the path to include her own script directory without giving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>access to it to other users.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10.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One of your users comes to you and says he is still having problems with his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scripts not being on his path. He tells you that he has added a path statement to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include the script directory in his </w:t>
      </w:r>
      <w:r w:rsidRPr="00D66FF5">
        <w:rPr>
          <w:rFonts w:ascii="MacUSADigital-Regular" w:hAnsi="AGaramond-Regular" w:cs="MacUSADigital-Regular"/>
          <w:b/>
          <w:bCs/>
          <w:color w:val="0000FF"/>
          <w:sz w:val="26"/>
          <w:szCs w:val="26"/>
        </w:rPr>
        <w:t xml:space="preserve">.bash_login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file. What is the problem?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He also has a path statement in his </w:t>
      </w:r>
      <w:r w:rsidRPr="00D66FF5">
        <w:rPr>
          <w:rFonts w:ascii="MacUSADigital-Regular" w:hAnsi="AGaramond-Regular" w:cs="MacUSADigital-Regular"/>
          <w:sz w:val="26"/>
          <w:szCs w:val="26"/>
        </w:rPr>
        <w:t xml:space="preserve">.profile </w:t>
      </w:r>
      <w:r w:rsidRPr="00D66FF5">
        <w:rPr>
          <w:rFonts w:ascii="AGaramond-Regular" w:hAnsi="AGaramond-Regular" w:cs="AGaramond-Regular"/>
          <w:sz w:val="26"/>
          <w:szCs w:val="26"/>
        </w:rPr>
        <w:t>file.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You cannot set your path in the </w:t>
      </w:r>
      <w:r w:rsidRPr="00D66FF5">
        <w:rPr>
          <w:rFonts w:ascii="MacUSADigital-Regular" w:hAnsi="AGaramond-Regular" w:cs="MacUSADigital-Regular"/>
          <w:sz w:val="26"/>
          <w:szCs w:val="26"/>
        </w:rPr>
        <w:t xml:space="preserve">.bash_login </w:t>
      </w:r>
      <w:r w:rsidRPr="00D66FF5">
        <w:rPr>
          <w:rFonts w:ascii="AGaramond-Regular" w:hAnsi="AGaramond-Regular" w:cs="AGaramond-Regular"/>
          <w:sz w:val="26"/>
          <w:szCs w:val="26"/>
        </w:rPr>
        <w:t>file.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The path statement in the </w:t>
      </w:r>
      <w:r w:rsidRPr="00D66FF5">
        <w:rPr>
          <w:rFonts w:ascii="MacUSADigital-Regular" w:hAnsi="AGaramond-Regular" w:cs="MacUSADigital-Regular"/>
          <w:sz w:val="26"/>
          <w:szCs w:val="26"/>
        </w:rPr>
        <w:t xml:space="preserve">/etc/profile </w:t>
      </w:r>
      <w:r w:rsidRPr="00D66FF5">
        <w:rPr>
          <w:rFonts w:ascii="AGaramond-Regular" w:hAnsi="AGaramond-Regular" w:cs="AGaramond-Regular"/>
          <w:sz w:val="26"/>
          <w:szCs w:val="26"/>
        </w:rPr>
        <w:t>file is overriding his changes.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He should have placed the path statement in his </w:t>
      </w:r>
      <w:r w:rsidRPr="00D66FF5">
        <w:rPr>
          <w:rFonts w:ascii="MacUSADigital-Regular" w:hAnsi="AGaramond-Regular" w:cs="MacUSADigital-Regular"/>
          <w:sz w:val="26"/>
          <w:szCs w:val="26"/>
        </w:rPr>
        <w:t xml:space="preserve">.bash_profile </w:t>
      </w:r>
      <w:r w:rsidRPr="00D66FF5">
        <w:rPr>
          <w:rFonts w:ascii="AGaramond-Regular" w:hAnsi="AGaramond-Regular" w:cs="AGaramond-Regular"/>
          <w:sz w:val="26"/>
          <w:szCs w:val="26"/>
        </w:rPr>
        <w:t>file.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Bold" w:hAnsi="AGaramond-Regular" w:cs="MacUSADigital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Answer a is correct; if he has a path statement in both his </w:t>
      </w:r>
      <w:r w:rsidRPr="00D66FF5">
        <w:rPr>
          <w:rFonts w:ascii="MacUSADigital-Bold" w:hAnsi="AGaramond-Regular" w:cs="MacUSADigital-Bold"/>
          <w:b/>
          <w:bCs/>
          <w:sz w:val="26"/>
          <w:szCs w:val="26"/>
        </w:rPr>
        <w:t xml:space="preserve">.bash_login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and </w:t>
      </w:r>
      <w:r w:rsidRPr="00D66FF5">
        <w:rPr>
          <w:rFonts w:ascii="MacUSADigital-Bold" w:hAnsi="AGaramond-Regular" w:cs="MacUSADigital-Bold"/>
          <w:b/>
          <w:bCs/>
          <w:sz w:val="26"/>
          <w:szCs w:val="26"/>
        </w:rPr>
        <w:t>.profile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files, the one in his </w:t>
      </w:r>
      <w:r w:rsidRPr="00D66FF5">
        <w:rPr>
          <w:rFonts w:ascii="MacUSADigital-Bold" w:hAnsi="AGaramond-Regular" w:cs="MacUSADigital-Bold"/>
          <w:b/>
          <w:bCs/>
          <w:sz w:val="26"/>
          <w:szCs w:val="26"/>
        </w:rPr>
        <w:t xml:space="preserve">.profile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file is read last and that will be the value that is set.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b is incorrect; you can add a path statement in the </w:t>
      </w:r>
      <w:r w:rsidRPr="00D66FF5">
        <w:rPr>
          <w:rFonts w:ascii="MacUSADigital-Regular" w:hAnsi="AGaramond-Regular" w:cs="MacUSADigital-Regular"/>
          <w:sz w:val="26"/>
          <w:szCs w:val="26"/>
        </w:rPr>
        <w:t xml:space="preserve">.bash_login </w:t>
      </w:r>
      <w:r w:rsidRPr="00D66FF5">
        <w:rPr>
          <w:rFonts w:ascii="AGaramond-Regular" w:hAnsi="AGaramond-Regular" w:cs="AGaramond-Regular"/>
          <w:sz w:val="26"/>
          <w:szCs w:val="26"/>
        </w:rPr>
        <w:t>file. Answer c is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incorrect; the </w:t>
      </w:r>
      <w:r w:rsidRPr="00D66FF5">
        <w:rPr>
          <w:rFonts w:ascii="MacUSADigital-Regular" w:hAnsi="AGaramond-Regular" w:cs="MacUSADigital-Regular"/>
          <w:sz w:val="26"/>
          <w:szCs w:val="26"/>
        </w:rPr>
        <w:t xml:space="preserve">/etc/profile </w:t>
      </w:r>
      <w:r w:rsidRPr="00D66FF5">
        <w:rPr>
          <w:rFonts w:ascii="AGaramond-Regular" w:hAnsi="AGaramond-Regular" w:cs="AGaramond-Regular"/>
          <w:sz w:val="26"/>
          <w:szCs w:val="26"/>
        </w:rPr>
        <w:t>file is read first, so any path statement in the other startup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files will overwrite it. Answer d is incorrect; even if he added a path statement to his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MacUSADigital-Regular" w:hAnsi="AGaramond-Regular" w:cs="MacUSADigital-Regular"/>
          <w:sz w:val="26"/>
          <w:szCs w:val="26"/>
        </w:rPr>
        <w:t xml:space="preserve">.bash_profile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file, it would be overwritten by the path statement in the </w:t>
      </w:r>
      <w:r w:rsidRPr="00D66FF5">
        <w:rPr>
          <w:rFonts w:ascii="MacUSADigital-Regular" w:hAnsi="AGaramond-Regular" w:cs="MacUSADigital-Regular"/>
          <w:sz w:val="26"/>
          <w:szCs w:val="26"/>
        </w:rPr>
        <w:t xml:space="preserve">.profile </w:t>
      </w:r>
      <w:r w:rsidRPr="00D66FF5">
        <w:rPr>
          <w:rFonts w:ascii="AGaramond-Regular" w:hAnsi="AGaramond-Regular" w:cs="AGaramond-Regular"/>
          <w:sz w:val="26"/>
          <w:szCs w:val="26"/>
        </w:rPr>
        <w:t>file.</w:t>
      </w:r>
    </w:p>
    <w:p w:rsidR="00204782" w:rsidRPr="00D66FF5" w:rsidRDefault="00204782" w:rsidP="00204782">
      <w:pPr>
        <w:pBdr>
          <w:bottom w:val="single" w:sz="6" w:space="1" w:color="auto"/>
        </w:pBd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Futura-Bold" w:hAnsi="Futura-Bold" w:cs="Futura-Bold"/>
          <w:b/>
          <w:bCs/>
          <w:color w:val="FF0000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FF0000"/>
          <w:sz w:val="26"/>
          <w:szCs w:val="26"/>
        </w:rPr>
        <w:t>PRACTICE TEST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1.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Which of the following commands would change the word </w:t>
      </w: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 xml:space="preserve">yep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to </w:t>
      </w: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 xml:space="preserve">yes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in the file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 xml:space="preserve">MyFile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and display only the lines that were changed?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MacUSADigital-Regular" w:hAnsi="Futura-Bold" w:cs="MacUSADigital-Regular"/>
          <w:sz w:val="26"/>
          <w:szCs w:val="26"/>
        </w:rPr>
        <w:t>sed s/yep/yes/ MyFile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MacUSADigital-Regular" w:hAnsi="Futura-Bold" w:cs="MacUSADigital-Regular"/>
          <w:sz w:val="26"/>
          <w:szCs w:val="26"/>
        </w:rPr>
        <w:t>tr yep yes MyFile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MacUSADigital-Regular" w:hAnsi="Futura-Bold" w:cs="MacUSADigital-Regular"/>
          <w:sz w:val="26"/>
          <w:szCs w:val="26"/>
        </w:rPr>
        <w:t>sed -n s/yep/yes/gp MyFile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MacUSADigital-Regular" w:hAnsi="Futura-Bold" w:cs="MacUSADigital-Regular"/>
          <w:sz w:val="26"/>
          <w:szCs w:val="26"/>
        </w:rPr>
        <w:t>cat MyFile | tr yep yes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a is incorrect; this command would replace the first instance of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yep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with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yes </w:t>
      </w:r>
      <w:r w:rsidRPr="00D66FF5">
        <w:rPr>
          <w:rFonts w:ascii="AGaramond-Regular" w:hAnsi="AGaramond-Regular" w:cs="AGaramond-Regular"/>
          <w:sz w:val="26"/>
          <w:szCs w:val="26"/>
        </w:rPr>
        <w:t>and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output each line of the file once for reading it and once for each change that was made.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b is incorrect; this command would result in an error message.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Answer c is correct;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this command would replace every instance of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yep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with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yes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and display only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the lines in which changes were made.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Answer d is incorrect;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tr </w:t>
      </w:r>
      <w:r w:rsidRPr="00D66FF5">
        <w:rPr>
          <w:rFonts w:ascii="AGaramond-Regular" w:hAnsi="AGaramond-Regular" w:cs="AGaramond-Regular"/>
          <w:sz w:val="26"/>
          <w:szCs w:val="26"/>
        </w:rPr>
        <w:t>command would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display the entire file after making changes.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b/>
          <w:bCs/>
          <w:color w:val="0000FF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2.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You used tabs when preparing your report on last month’s sales figures. How can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you change all the tabs to three spaces?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MacUSADigital-Regular" w:hAnsi="Futura-Bold" w:cs="MacUSADigital-Regular"/>
          <w:sz w:val="26"/>
          <w:szCs w:val="26"/>
        </w:rPr>
        <w:t>fmt -3 sales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MacUSADigital-Regular" w:hAnsi="Futura-Bold" w:cs="MacUSADigital-Regular"/>
          <w:sz w:val="26"/>
          <w:szCs w:val="26"/>
        </w:rPr>
        <w:t>expand -t3 sales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tr </w:t>
      </w:r>
      <w:r w:rsidRPr="00D66FF5">
        <w:rPr>
          <w:rFonts w:ascii="MacUSADigital-Regular" w:hAnsi="Futura-Bold" w:cs="MacUSADigital-Regular" w:hint="cs"/>
          <w:sz w:val="26"/>
          <w:szCs w:val="26"/>
        </w:rPr>
        <w:t>‘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 </w:t>
      </w:r>
      <w:r w:rsidRPr="00D66FF5">
        <w:rPr>
          <w:rFonts w:ascii="MacUSADigital-Regular" w:hAnsi="Futura-Bold" w:cs="MacUSADigital-Regular" w:hint="cs"/>
          <w:sz w:val="26"/>
          <w:szCs w:val="26"/>
        </w:rPr>
        <w:t>‘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 </w:t>
      </w:r>
      <w:r w:rsidRPr="00D66FF5">
        <w:rPr>
          <w:rFonts w:ascii="MacUSADigital-Regular" w:hAnsi="Futura-Bold" w:cs="MacUSADigital-Regular" w:hint="cs"/>
          <w:sz w:val="26"/>
          <w:szCs w:val="26"/>
        </w:rPr>
        <w:t>‘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 </w:t>
      </w:r>
      <w:r w:rsidRPr="00D66FF5">
        <w:rPr>
          <w:rFonts w:ascii="MacUSADigital-Regular" w:hAnsi="Futura-Bold" w:cs="MacUSADigital-Regular" w:hint="cs"/>
          <w:sz w:val="26"/>
          <w:szCs w:val="26"/>
        </w:rPr>
        <w:t>‘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 sales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MacUSADigital-Regular" w:hAnsi="Futura-Bold" w:cs="MacUSADigital-Regular"/>
          <w:sz w:val="26"/>
          <w:szCs w:val="26"/>
        </w:rPr>
        <w:t>sort -t sales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a is incorrect; this is an invalid command.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Answer b is correct; the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expand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command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is used to change tabs into spaces. </w:t>
      </w:r>
      <w:r w:rsidRPr="00D66FF5">
        <w:rPr>
          <w:rFonts w:ascii="AGaramond-Regular" w:hAnsi="AGaramond-Regular" w:cs="AGaramond-Regular"/>
          <w:sz w:val="26"/>
          <w:szCs w:val="26"/>
        </w:rPr>
        <w:t>Answer c is incorrect; this is incorrect syntax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for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tr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command. Answer d is incorrect;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sort </w:t>
      </w:r>
      <w:r w:rsidRPr="00D66FF5">
        <w:rPr>
          <w:rFonts w:ascii="AGaramond-Regular" w:hAnsi="AGaramond-Regular" w:cs="AGaramond-Regular"/>
          <w:sz w:val="26"/>
          <w:szCs w:val="26"/>
        </w:rPr>
        <w:t>does not convert tabs to spaces.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3.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When printing your sales report, you want to format it so that the lines are all 70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characters in length. What command should you use?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MacUSADigital-Regular" w:hAnsi="Futura-Bold" w:cs="MacUSADigital-Regular"/>
          <w:sz w:val="26"/>
          <w:szCs w:val="26"/>
        </w:rPr>
        <w:t>fmt -70 sales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MacUSADigital-Regular" w:hAnsi="Futura-Bold" w:cs="MacUSADigital-Regular"/>
          <w:sz w:val="26"/>
          <w:szCs w:val="26"/>
        </w:rPr>
        <w:t>head -70 sales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MacUSADigital-Regular" w:hAnsi="Futura-Bold" w:cs="MacUSADigital-Regular"/>
          <w:sz w:val="26"/>
          <w:szCs w:val="26"/>
        </w:rPr>
        <w:t>pr -l 70 sales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MacUSADigital-Regular" w:hAnsi="Futura-Bold" w:cs="MacUSADigital-Regular"/>
          <w:sz w:val="26"/>
          <w:szCs w:val="26"/>
        </w:rPr>
        <w:t>od sales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Answer a is correct;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fmt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will format the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sales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file to 70 characters per line. </w:t>
      </w:r>
      <w:r w:rsidRPr="00D66FF5">
        <w:rPr>
          <w:rFonts w:ascii="AGaramond-Regular" w:hAnsi="AGaramond-Regular" w:cs="AGaramond-Regular"/>
          <w:sz w:val="26"/>
          <w:szCs w:val="26"/>
        </w:rPr>
        <w:t>Answer b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is incorrect; this would display the first 70 lines of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sales </w:t>
      </w:r>
      <w:r w:rsidRPr="00D66FF5">
        <w:rPr>
          <w:rFonts w:ascii="AGaramond-Regular" w:hAnsi="AGaramond-Regular" w:cs="AGaramond-Regular"/>
          <w:sz w:val="26"/>
          <w:szCs w:val="26"/>
        </w:rPr>
        <w:t>file. Answer c is incorrect;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lastRenderedPageBreak/>
        <w:t xml:space="preserve">this command would format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sales </w:t>
      </w:r>
      <w:r w:rsidRPr="00D66FF5">
        <w:rPr>
          <w:rFonts w:ascii="AGaramond-Regular" w:hAnsi="AGaramond-Regular" w:cs="AGaramond-Regular"/>
          <w:sz w:val="26"/>
          <w:szCs w:val="26"/>
        </w:rPr>
        <w:t>file with 70 lines per page. Answer d is incorrect;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od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command would display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sales </w:t>
      </w:r>
      <w:r w:rsidRPr="00D66FF5">
        <w:rPr>
          <w:rFonts w:ascii="AGaramond-Regular" w:hAnsi="AGaramond-Regular" w:cs="AGaramond-Regular"/>
          <w:sz w:val="26"/>
          <w:szCs w:val="26"/>
        </w:rPr>
        <w:t>file in octal format.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4.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You are sending the </w:t>
      </w: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 xml:space="preserve">sales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file to a co-worker to proofread. Before sending it, however,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you want to save it to a file called </w:t>
      </w: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 xml:space="preserve">newsales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with each line numbered. What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should you do?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MacUSADigital-Regular" w:hAnsi="Futura-Bold" w:cs="MacUSADigital-Regular"/>
          <w:sz w:val="26"/>
          <w:szCs w:val="26"/>
        </w:rPr>
        <w:t>cat sales &gt; newsales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MacUSADigital-Regular" w:hAnsi="Futura-Bold" w:cs="MacUSADigital-Regular"/>
          <w:sz w:val="26"/>
          <w:szCs w:val="26"/>
        </w:rPr>
        <w:t>wc sales newsales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MacUSADigital-Regular" w:hAnsi="Futura-Bold" w:cs="MacUSADigital-Regular"/>
          <w:sz w:val="26"/>
          <w:szCs w:val="26"/>
        </w:rPr>
        <w:t>nl sales &gt; newsales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MacUSADigital-Regular" w:hAnsi="Futura-Bold" w:cs="MacUSADigital-Regular"/>
          <w:sz w:val="26"/>
          <w:szCs w:val="26"/>
        </w:rPr>
        <w:t>fmt -n sales newsales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a is incorrect; this would copy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sales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file to </w:t>
      </w:r>
      <w:r w:rsidRPr="00D66FF5">
        <w:rPr>
          <w:rFonts w:ascii="MacUSADigital-Regular" w:hAnsi="Futura-Bold" w:cs="MacUSADigital-Regular"/>
          <w:sz w:val="26"/>
          <w:szCs w:val="26"/>
        </w:rPr>
        <w:t>newsales</w:t>
      </w:r>
      <w:r w:rsidRPr="00D66FF5">
        <w:rPr>
          <w:rFonts w:ascii="AGaramond-Regular" w:hAnsi="AGaramond-Regular" w:cs="AGaramond-Regular"/>
          <w:sz w:val="26"/>
          <w:szCs w:val="26"/>
        </w:rPr>
        <w:t>. Answer b is incorrect;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this would count the characters, words, and lines contained in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sales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and </w:t>
      </w:r>
      <w:r w:rsidRPr="00D66FF5">
        <w:rPr>
          <w:rFonts w:ascii="MacUSADigital-Regular" w:hAnsi="Futura-Bold" w:cs="MacUSADigital-Regular"/>
          <w:sz w:val="26"/>
          <w:szCs w:val="26"/>
        </w:rPr>
        <w:t>newsales</w:t>
      </w:r>
      <w:r w:rsidRPr="00D66FF5">
        <w:rPr>
          <w:rFonts w:ascii="AGaramond-Regular" w:hAnsi="AGaramond-Regular" w:cs="AGaramond-Regular"/>
          <w:sz w:val="26"/>
          <w:szCs w:val="26"/>
        </w:rPr>
        <w:t>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Answer c is correct; the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nl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command numbers the lines in a file and then the output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is redirected to a new file called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>newsales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Answer d is incorrect;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fmt </w:t>
      </w:r>
      <w:r w:rsidRPr="00D66FF5">
        <w:rPr>
          <w:rFonts w:ascii="AGaramond-Regular" w:hAnsi="AGaramond-Regular" w:cs="AGaramond-Regular"/>
          <w:sz w:val="26"/>
          <w:szCs w:val="26"/>
        </w:rPr>
        <w:t>command evens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out the line length, and this syntax is incorrect.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5.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You have three files called </w:t>
      </w: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>letter1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, </w:t>
      </w: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>letter2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, and </w:t>
      </w: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>letter3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, which are all letters. How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can you quickly determine which one is addressed to your boss?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MacUSADigital-Regular" w:hAnsi="Futura-Bold" w:cs="MacUSADigital-Regular"/>
          <w:sz w:val="26"/>
          <w:szCs w:val="26"/>
        </w:rPr>
        <w:t>tail letter?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MacUSADigital-Regular" w:hAnsi="Futura-Bold" w:cs="MacUSADigital-Regular"/>
          <w:sz w:val="26"/>
          <w:szCs w:val="26"/>
        </w:rPr>
        <w:t>nl letter?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MacUSADigital-Regular" w:hAnsi="Futura-Bold" w:cs="MacUSADigital-Regular"/>
          <w:sz w:val="26"/>
          <w:szCs w:val="26"/>
        </w:rPr>
        <w:t>expand letter?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MacUSADigital-Regular" w:hAnsi="Futura-Bold" w:cs="MacUSADigital-Regular"/>
          <w:sz w:val="26"/>
          <w:szCs w:val="26"/>
        </w:rPr>
        <w:t>head -5 letter?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Answer a is incorrect; this would display the last 10 lines of each letter. Answer b is incorrect;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nl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command numbers each line. Answer c is incorrect;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expand </w:t>
      </w:r>
      <w:r w:rsidRPr="00D66FF5">
        <w:rPr>
          <w:rFonts w:ascii="AGaramond-Regular" w:hAnsi="AGaramond-Regular" w:cs="AGaramond-Regular"/>
          <w:sz w:val="26"/>
          <w:szCs w:val="26"/>
        </w:rPr>
        <w:t>converts tabs to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spaces.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Answer d is correct; this would display the first five lines of each file so that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>you could look for your boss’s name.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color w:val="0000FF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6.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The file containing your telephone list is approximately 2MB in size. How could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you divide it into two equally sized pieces?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MacUSADigital-Regular" w:hAnsi="Futura-Bold" w:cs="MacUSADigital-Regular"/>
          <w:sz w:val="26"/>
          <w:szCs w:val="26"/>
        </w:rPr>
        <w:t>split -k 1 phone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lastRenderedPageBreak/>
        <w:t xml:space="preserve">b. </w:t>
      </w:r>
      <w:r w:rsidRPr="00D66FF5">
        <w:rPr>
          <w:rFonts w:ascii="MacUSADigital-Regular" w:hAnsi="Futura-Bold" w:cs="MacUSADigital-Regular"/>
          <w:sz w:val="26"/>
          <w:szCs w:val="26"/>
        </w:rPr>
        <w:t>pr -2 phone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MacUSADigital-Regular" w:hAnsi="Futura-Bold" w:cs="MacUSADigital-Regular"/>
          <w:sz w:val="26"/>
          <w:szCs w:val="26"/>
        </w:rPr>
        <w:t>od phone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MacUSADigital-Regular" w:hAnsi="Futura-Bold" w:cs="MacUSADigital-Regular"/>
          <w:sz w:val="26"/>
          <w:szCs w:val="26"/>
        </w:rPr>
        <w:t>split -k 2 phone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Answer a is correct; the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split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command would divide the file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phone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into two sections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of approximately 1MB each.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Answer b is incorrect;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pr </w:t>
      </w:r>
      <w:r w:rsidRPr="00D66FF5">
        <w:rPr>
          <w:rFonts w:ascii="AGaramond-Regular" w:hAnsi="AGaramond-Regular" w:cs="AGaramond-Regular"/>
          <w:sz w:val="26"/>
          <w:szCs w:val="26"/>
        </w:rPr>
        <w:t>command formats the file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into pages. Answer c is incorrect;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od </w:t>
      </w:r>
      <w:r w:rsidRPr="00D66FF5">
        <w:rPr>
          <w:rFonts w:ascii="AGaramond-Regular" w:hAnsi="AGaramond-Regular" w:cs="AGaramond-Regular"/>
          <w:sz w:val="26"/>
          <w:szCs w:val="26"/>
        </w:rPr>
        <w:t>command would display the file in octal format.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d is incorrect; here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split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is directed to </w:t>
      </w:r>
      <w:r w:rsidR="007B3251" w:rsidRPr="00D66FF5">
        <w:rPr>
          <w:rFonts w:ascii="AGaramond-Regular" w:hAnsi="AGaramond-Regular" w:cs="AGaramond-Regular"/>
          <w:sz w:val="26"/>
          <w:szCs w:val="26"/>
        </w:rPr>
        <w:t>divide the file into 2MB pieces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7.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What does the </w:t>
      </w: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 xml:space="preserve">paste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command do by default?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AGaramond-Regular" w:hAnsi="AGaramond-Regular" w:cs="AGaramond-Regular"/>
          <w:sz w:val="26"/>
          <w:szCs w:val="26"/>
        </w:rPr>
        <w:t>Combines two or more files sequentially.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AGaramond-Regular" w:hAnsi="AGaramond-Regular" w:cs="AGaramond-Regular"/>
          <w:sz w:val="26"/>
          <w:szCs w:val="26"/>
        </w:rPr>
        <w:t>Combines two or more files side by side.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AGaramond-Regular" w:hAnsi="AGaramond-Regular" w:cs="AGaramond-Regular"/>
          <w:sz w:val="26"/>
          <w:szCs w:val="26"/>
        </w:rPr>
        <w:t>Combines two or more files by interleaving the lines.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AGaramond-Regular" w:hAnsi="AGaramond-Regular" w:cs="AGaramond-Regular"/>
          <w:sz w:val="26"/>
          <w:szCs w:val="26"/>
        </w:rPr>
        <w:t>Combines two or more files and sends them to the printer.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a is incorrect;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paste </w:t>
      </w:r>
      <w:r w:rsidRPr="00D66FF5">
        <w:rPr>
          <w:rFonts w:ascii="AGaramond-Regular" w:hAnsi="AGaramond-Regular" w:cs="AGaramond-Regular"/>
          <w:sz w:val="26"/>
          <w:szCs w:val="26"/>
        </w:rPr>
        <w:t>command can combine files sequentially, but it requires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-d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option.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Answer b is correct; the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paste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command combines files on a line-byline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basis with the lines being separated by a tab and displayed side-by-side. </w:t>
      </w:r>
      <w:r w:rsidRPr="00D66FF5">
        <w:rPr>
          <w:rFonts w:ascii="AGaramond-Regular" w:hAnsi="AGaramond-Regular" w:cs="AGaramond-Regular"/>
          <w:sz w:val="26"/>
          <w:szCs w:val="26"/>
        </w:rPr>
        <w:t>Answer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c is incorrect;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paste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does not mix the files. Answer d is incorrect;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paste </w:t>
      </w:r>
      <w:r w:rsidRPr="00D66FF5">
        <w:rPr>
          <w:rFonts w:ascii="AGaramond-Regular" w:hAnsi="AGaramond-Regular" w:cs="AGaramond-Regular"/>
          <w:sz w:val="26"/>
          <w:szCs w:val="26"/>
        </w:rPr>
        <w:t>does not print the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file.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8.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You need to change the word </w:t>
      </w: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 xml:space="preserve">losses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to </w:t>
      </w: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 xml:space="preserve">profits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in your sales report and print it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out. What would be the quickest way to do this?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AGaramond-Regular" w:hAnsi="AGaramond-Regular" w:cs="AGaramond-Regular"/>
          <w:sz w:val="26"/>
          <w:szCs w:val="26"/>
        </w:rPr>
        <w:t>Edit the file in your favorite text editor and print it.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MacUSADigital-Regular" w:hAnsi="Futura-Bold" w:cs="MacUSADigital-Regular"/>
          <w:sz w:val="26"/>
          <w:szCs w:val="26"/>
        </w:rPr>
        <w:t>cat sales | sed s/losses/profits/gp | lpr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cat sales | tr </w:t>
      </w:r>
      <w:r w:rsidRPr="00D66FF5">
        <w:rPr>
          <w:rFonts w:ascii="MacUSADigital-Regular" w:hAnsi="Futura-Bold" w:cs="MacUSADigital-Regular" w:hint="cs"/>
          <w:sz w:val="26"/>
          <w:szCs w:val="26"/>
        </w:rPr>
        <w:t>‘</w:t>
      </w:r>
      <w:r w:rsidRPr="00D66FF5">
        <w:rPr>
          <w:rFonts w:ascii="MacUSADigital-Regular" w:hAnsi="Futura-Bold" w:cs="MacUSADigital-Regular"/>
          <w:sz w:val="26"/>
          <w:szCs w:val="26"/>
        </w:rPr>
        <w:t>losses</w:t>
      </w:r>
      <w:r w:rsidRPr="00D66FF5">
        <w:rPr>
          <w:rFonts w:ascii="MacUSADigital-Regular" w:hAnsi="Futura-Bold" w:cs="MacUSADigital-Regular" w:hint="cs"/>
          <w:sz w:val="26"/>
          <w:szCs w:val="26"/>
        </w:rPr>
        <w:t>’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 </w:t>
      </w:r>
      <w:r w:rsidRPr="00D66FF5">
        <w:rPr>
          <w:rFonts w:ascii="MacUSADigital-Regular" w:hAnsi="Futura-Bold" w:cs="MacUSADigital-Regular" w:hint="cs"/>
          <w:sz w:val="26"/>
          <w:szCs w:val="26"/>
        </w:rPr>
        <w:t>‘</w:t>
      </w:r>
      <w:r w:rsidRPr="00D66FF5">
        <w:rPr>
          <w:rFonts w:ascii="MacUSADigital-Regular" w:hAnsi="Futura-Bold" w:cs="MacUSADigital-Regular"/>
          <w:sz w:val="26"/>
          <w:szCs w:val="26"/>
        </w:rPr>
        <w:t>profits</w:t>
      </w:r>
      <w:r w:rsidRPr="00D66FF5">
        <w:rPr>
          <w:rFonts w:ascii="MacUSADigital-Regular" w:hAnsi="Futura-Bold" w:cs="MacUSADigital-Regular" w:hint="cs"/>
          <w:sz w:val="26"/>
          <w:szCs w:val="26"/>
        </w:rPr>
        <w:t>’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 | lpr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MacUSADigital-Regular" w:hAnsi="Futura-Bold" w:cs="MacUSADigital-Regular"/>
          <w:sz w:val="26"/>
          <w:szCs w:val="26"/>
        </w:rPr>
        <w:t>pr sales | lpr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Answer a is incorrect; although this would work, it is not the quickest way to accomplish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the task. Answer b is incorrect; this would print only the lines in which changes were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lastRenderedPageBreak/>
        <w:t xml:space="preserve">made.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Answer c is correct; the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tr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command will perform the search and replace and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then send the output to the printer. </w:t>
      </w:r>
      <w:r w:rsidRPr="00D66FF5">
        <w:rPr>
          <w:rFonts w:ascii="AGaramond-Regular" w:hAnsi="AGaramond-Regular" w:cs="AGaramond-Regular"/>
          <w:sz w:val="26"/>
          <w:szCs w:val="26"/>
        </w:rPr>
        <w:t>Answer d is incorrect; this would paginate the file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and send it to the printer without making any changes.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9.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You want to save your sales report after changing </w:t>
      </w: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 xml:space="preserve">losses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to </w:t>
      </w: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>profits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, as well as print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it. How could you do this in an efficient manner?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AGaramond-Regular" w:hAnsi="AGaramond-Regular" w:cs="AGaramond-Regular"/>
          <w:sz w:val="26"/>
          <w:szCs w:val="26"/>
        </w:rPr>
        <w:t>Edit the file using a text editor and then print it.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cat sales | tr </w:t>
      </w:r>
      <w:r w:rsidRPr="00D66FF5">
        <w:rPr>
          <w:rFonts w:ascii="MacUSADigital-Regular" w:hAnsi="Futura-Bold" w:cs="MacUSADigital-Regular" w:hint="cs"/>
          <w:sz w:val="26"/>
          <w:szCs w:val="26"/>
        </w:rPr>
        <w:t>‘</w:t>
      </w:r>
      <w:r w:rsidRPr="00D66FF5">
        <w:rPr>
          <w:rFonts w:ascii="MacUSADigital-Regular" w:hAnsi="Futura-Bold" w:cs="MacUSADigital-Regular"/>
          <w:sz w:val="26"/>
          <w:szCs w:val="26"/>
        </w:rPr>
        <w:t>losses</w:t>
      </w:r>
      <w:r w:rsidRPr="00D66FF5">
        <w:rPr>
          <w:rFonts w:ascii="MacUSADigital-Regular" w:hAnsi="Futura-Bold" w:cs="MacUSADigital-Regular" w:hint="cs"/>
          <w:sz w:val="26"/>
          <w:szCs w:val="26"/>
        </w:rPr>
        <w:t>’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 </w:t>
      </w:r>
      <w:r w:rsidRPr="00D66FF5">
        <w:rPr>
          <w:rFonts w:ascii="MacUSADigital-Regular" w:hAnsi="Futura-Bold" w:cs="MacUSADigital-Regular" w:hint="cs"/>
          <w:sz w:val="26"/>
          <w:szCs w:val="26"/>
        </w:rPr>
        <w:t>‘</w:t>
      </w:r>
      <w:r w:rsidRPr="00D66FF5">
        <w:rPr>
          <w:rFonts w:ascii="MacUSADigital-Regular" w:hAnsi="Futura-Bold" w:cs="MacUSADigital-Regular"/>
          <w:sz w:val="26"/>
          <w:szCs w:val="26"/>
        </w:rPr>
        <w:t>profits</w:t>
      </w:r>
      <w:r w:rsidRPr="00D66FF5">
        <w:rPr>
          <w:rFonts w:ascii="MacUSADigital-Regular" w:hAnsi="Futura-Bold" w:cs="MacUSADigital-Regular" w:hint="cs"/>
          <w:sz w:val="26"/>
          <w:szCs w:val="26"/>
        </w:rPr>
        <w:t>’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 | tee sales2 | lpr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MacUSADigital-Regular" w:hAnsi="Futura-Bold" w:cs="MacUSADigital-Regular"/>
          <w:sz w:val="26"/>
          <w:szCs w:val="26"/>
        </w:rPr>
        <w:t>cat sales | tee sales2 | lpr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MacUSADigital-Regular" w:hAnsi="Futura-Bold" w:cs="MacUSADigital-Regular"/>
          <w:sz w:val="26"/>
          <w:szCs w:val="26"/>
        </w:rPr>
        <w:t>cat sales | split sales2 lpr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a is incorrect; although it will work it is not the most efficient way.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Answer b is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Bold" w:hAnsi="Futura-Bold" w:cs="MacUSADigital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correct; the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tr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command will make the changes and then send the output to the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>tee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command, which will save the changed file as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sales2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and send it to the printer.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c is incorrect; this would save the uncorrected file as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sales1 </w:t>
      </w:r>
      <w:r w:rsidRPr="00D66FF5">
        <w:rPr>
          <w:rFonts w:ascii="AGaramond-Regular" w:hAnsi="AGaramond-Regular" w:cs="AGaramond-Regular"/>
          <w:sz w:val="26"/>
          <w:szCs w:val="26"/>
        </w:rPr>
        <w:t>and print it. Answer d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is incorrect; this command is incorrect syntax.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7B3251" w:rsidRPr="00D66FF5" w:rsidRDefault="00204782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10.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What is the function of the </w:t>
      </w: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 xml:space="preserve">xargs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command in the following?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b/>
          <w:bCs/>
          <w:color w:val="0000FF"/>
          <w:sz w:val="26"/>
          <w:szCs w:val="26"/>
        </w:rPr>
      </w:pP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 xml:space="preserve">ls *.doc | xargs cat | tr </w:t>
      </w:r>
      <w:r w:rsidRPr="00D66FF5">
        <w:rPr>
          <w:rFonts w:ascii="MacUSADigital-Regular" w:hAnsi="Futura-Bold" w:cs="MacUSADigital-Regular" w:hint="cs"/>
          <w:b/>
          <w:bCs/>
          <w:color w:val="0000FF"/>
          <w:sz w:val="26"/>
          <w:szCs w:val="26"/>
        </w:rPr>
        <w:t>‘</w:t>
      </w: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>[A-Z]</w:t>
      </w:r>
      <w:r w:rsidRPr="00D66FF5">
        <w:rPr>
          <w:rFonts w:ascii="MacUSADigital-Regular" w:hAnsi="Futura-Bold" w:cs="MacUSADigital-Regular" w:hint="cs"/>
          <w:b/>
          <w:bCs/>
          <w:color w:val="0000FF"/>
          <w:sz w:val="26"/>
          <w:szCs w:val="26"/>
        </w:rPr>
        <w:t>’</w:t>
      </w: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 xml:space="preserve"> </w:t>
      </w:r>
      <w:r w:rsidRPr="00D66FF5">
        <w:rPr>
          <w:rFonts w:ascii="MacUSADigital-Regular" w:hAnsi="Futura-Bold" w:cs="MacUSADigital-Regular" w:hint="cs"/>
          <w:b/>
          <w:bCs/>
          <w:color w:val="0000FF"/>
          <w:sz w:val="26"/>
          <w:szCs w:val="26"/>
        </w:rPr>
        <w:t>‘</w:t>
      </w: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>[a-z]</w:t>
      </w:r>
      <w:r w:rsidRPr="00D66FF5">
        <w:rPr>
          <w:rFonts w:ascii="MacUSADigital-Regular" w:hAnsi="Futura-Bold" w:cs="MacUSADigital-Regular" w:hint="cs"/>
          <w:b/>
          <w:bCs/>
          <w:color w:val="0000FF"/>
          <w:sz w:val="26"/>
          <w:szCs w:val="26"/>
        </w:rPr>
        <w:t>’</w:t>
      </w: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 xml:space="preserve"> | lpr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b/>
          <w:bCs/>
          <w:color w:val="0000FF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It is an intermediary between the output of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ls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command and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cat </w:t>
      </w:r>
      <w:r w:rsidRPr="00D66FF5">
        <w:rPr>
          <w:rFonts w:ascii="AGaramond-Regular" w:hAnsi="AGaramond-Regular" w:cs="AGaramond-Regular"/>
          <w:sz w:val="26"/>
          <w:szCs w:val="26"/>
        </w:rPr>
        <w:t>command.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AGaramond-Regular" w:hAnsi="AGaramond-Regular" w:cs="AGaramond-Regular"/>
          <w:sz w:val="26"/>
          <w:szCs w:val="26"/>
        </w:rPr>
        <w:t>It is necessary in order for the first pipe to function correctly.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Without using </w:t>
      </w:r>
      <w:r w:rsidRPr="00D66FF5">
        <w:rPr>
          <w:rFonts w:ascii="MacUSADigital-Regular" w:hAnsi="Futura-Bold" w:cs="MacUSADigital-Regular"/>
          <w:sz w:val="26"/>
          <w:szCs w:val="26"/>
        </w:rPr>
        <w:t>xargs</w:t>
      </w:r>
      <w:r w:rsidRPr="00D66FF5">
        <w:rPr>
          <w:rFonts w:ascii="AGaramond-Regular" w:hAnsi="AGaramond-Regular" w:cs="AGaramond-Regular"/>
          <w:sz w:val="26"/>
          <w:szCs w:val="26"/>
        </w:rPr>
        <w:t>, the output sent to the printer would be garbled.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You could write the command with or without </w:t>
      </w:r>
      <w:r w:rsidRPr="00D66FF5">
        <w:rPr>
          <w:rFonts w:ascii="MacUSADigital-Regular" w:hAnsi="Futura-Bold" w:cs="MacUSADigital-Regular"/>
          <w:sz w:val="26"/>
          <w:szCs w:val="26"/>
        </w:rPr>
        <w:t>xargs</w:t>
      </w:r>
      <w:r w:rsidRPr="00D66FF5">
        <w:rPr>
          <w:rFonts w:ascii="AGaramond-Regular" w:hAnsi="AGaramond-Regular" w:cs="AGaramond-Regular"/>
          <w:sz w:val="26"/>
          <w:szCs w:val="26"/>
        </w:rPr>
        <w:t>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Answer a is correct;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xargs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enables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cat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to handle a larger input. </w:t>
      </w:r>
      <w:r w:rsidRPr="00D66FF5">
        <w:rPr>
          <w:rFonts w:ascii="AGaramond-Regular" w:hAnsi="AGaramond-Regular" w:cs="AGaramond-Regular"/>
          <w:sz w:val="26"/>
          <w:szCs w:val="26"/>
        </w:rPr>
        <w:t>Answer b is incorrect;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pipes can be used without using </w:t>
      </w:r>
      <w:r w:rsidRPr="00D66FF5">
        <w:rPr>
          <w:rFonts w:ascii="MacUSADigital-Regular" w:hAnsi="Futura-Bold" w:cs="MacUSADigital-Regular"/>
          <w:sz w:val="26"/>
          <w:szCs w:val="26"/>
        </w:rPr>
        <w:t>xargs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. Answer c is incorrect;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xargs </w:t>
      </w:r>
      <w:r w:rsidRPr="00D66FF5">
        <w:rPr>
          <w:rFonts w:ascii="AGaramond-Regular" w:hAnsi="AGaramond-Regular" w:cs="AGaramond-Regular"/>
          <w:sz w:val="26"/>
          <w:szCs w:val="26"/>
        </w:rPr>
        <w:t>command does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not affect the output that is sent to the printer. Answer d is incorrect; if you didn’t use the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  <w:r w:rsidRPr="00D66FF5">
        <w:rPr>
          <w:rFonts w:ascii="MacUSADigital-Regular" w:hAnsi="Futura-Bold" w:cs="MacUSADigital-Regular"/>
          <w:sz w:val="26"/>
          <w:szCs w:val="26"/>
        </w:rPr>
        <w:t xml:space="preserve">xargs </w:t>
      </w:r>
      <w:r w:rsidRPr="00D66FF5">
        <w:rPr>
          <w:rFonts w:ascii="AGaramond-Regular" w:hAnsi="AGaramond-Regular" w:cs="AGaramond-Regular"/>
          <w:sz w:val="26"/>
          <w:szCs w:val="26"/>
        </w:rPr>
        <w:t>command, the command line would fail.</w:t>
      </w:r>
    </w:p>
    <w:p w:rsidR="00204782" w:rsidRPr="00D66FF5" w:rsidRDefault="00204782" w:rsidP="00204782">
      <w:pPr>
        <w:pBdr>
          <w:bottom w:val="single" w:sz="6" w:space="1" w:color="auto"/>
        </w:pBd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Futura-Bold" w:hAnsi="Futura-Bold" w:cs="Futura-Bold"/>
          <w:b/>
          <w:bCs/>
          <w:color w:val="FF0000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FF0000"/>
          <w:sz w:val="26"/>
          <w:szCs w:val="26"/>
        </w:rPr>
        <w:t>PRACTICE TEST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Futura-Bold" w:hAnsi="Futura-Bold" w:cs="Futura-Bold"/>
          <w:b/>
          <w:bCs/>
          <w:color w:val="0000FF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1.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The directory </w:t>
      </w: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 xml:space="preserve">/home/bill/letters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has a permission block of </w:t>
      </w: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>drwxrw-r--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, the owner is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Bill, and the group is wp. Mary is a member of the accounting and payroll groups.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What would Mary be able to do in this directory?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Make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/home/bill/letters </w:t>
      </w:r>
      <w:r w:rsidRPr="00D66FF5">
        <w:rPr>
          <w:rFonts w:ascii="AGaramond-Regular" w:hAnsi="AGaramond-Regular" w:cs="AGaramond-Regular"/>
          <w:sz w:val="26"/>
          <w:szCs w:val="26"/>
        </w:rPr>
        <w:t>directory her working directory.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List the contents of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/home/bill/letters </w:t>
      </w:r>
      <w:r w:rsidRPr="00D66FF5">
        <w:rPr>
          <w:rFonts w:ascii="AGaramond-Regular" w:hAnsi="AGaramond-Regular" w:cs="AGaramond-Regular"/>
          <w:sz w:val="26"/>
          <w:szCs w:val="26"/>
        </w:rPr>
        <w:t>directory.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Save a file to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/home/bill/letters </w:t>
      </w:r>
      <w:r w:rsidRPr="00D66FF5">
        <w:rPr>
          <w:rFonts w:ascii="AGaramond-Regular" w:hAnsi="AGaramond-Regular" w:cs="AGaramond-Regular"/>
          <w:sz w:val="26"/>
          <w:szCs w:val="26"/>
        </w:rPr>
        <w:t>directory.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Delete files contained in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/home/bill/letters </w:t>
      </w:r>
      <w:r w:rsidRPr="00D66FF5">
        <w:rPr>
          <w:rFonts w:ascii="AGaramond-Regular" w:hAnsi="AGaramond-Regular" w:cs="AGaramond-Regular"/>
          <w:sz w:val="26"/>
          <w:szCs w:val="26"/>
        </w:rPr>
        <w:t>directory.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a is incorrect; Mary would need the execute permission to make </w:t>
      </w:r>
      <w:r w:rsidRPr="00D66FF5">
        <w:rPr>
          <w:rFonts w:ascii="MacUSADigital-Regular" w:hAnsi="Futura-Bold" w:cs="MacUSADigital-Regular"/>
          <w:sz w:val="26"/>
          <w:szCs w:val="26"/>
        </w:rPr>
        <w:t>/home/bill/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MacUSADigital-Regular" w:hAnsi="Futura-Bold" w:cs="MacUSADigital-Regular"/>
          <w:sz w:val="26"/>
          <w:szCs w:val="26"/>
        </w:rPr>
        <w:t xml:space="preserve">letters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her working directory.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Answer b is correct; the read permission gives Mary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permission to list the contents of the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/home/bill/letters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directory. </w:t>
      </w:r>
      <w:r w:rsidRPr="00D66FF5">
        <w:rPr>
          <w:rFonts w:ascii="AGaramond-Regular" w:hAnsi="AGaramond-Regular" w:cs="AGaramond-Regular"/>
          <w:sz w:val="26"/>
          <w:szCs w:val="26"/>
        </w:rPr>
        <w:t>Answer c is incorrect;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Mary would need the write permission to save a file to this directory. Answer d is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incorrect; to delete files in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/home/bill/letters </w:t>
      </w:r>
      <w:r w:rsidRPr="00D66FF5">
        <w:rPr>
          <w:rFonts w:ascii="AGaramond-Regular" w:hAnsi="AGaramond-Regular" w:cs="AGaramond-Regular"/>
          <w:sz w:val="26"/>
          <w:szCs w:val="26"/>
        </w:rPr>
        <w:t>directory, Mary would need the write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permission.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2.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To give Mary permission to save a file to the </w:t>
      </w: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 xml:space="preserve">/home/bill/letters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directory, you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would need to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AGaramond-Regular" w:hAnsi="AGaramond-Regular" w:cs="AGaramond-Regular"/>
          <w:sz w:val="26"/>
          <w:szCs w:val="26"/>
        </w:rPr>
        <w:t>Make Mary the owner of the directory.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AGaramond-Regular" w:hAnsi="AGaramond-Regular" w:cs="AGaramond-Regular"/>
          <w:sz w:val="26"/>
          <w:szCs w:val="26"/>
        </w:rPr>
        <w:t>Make Mary a member of the wp group.</w:t>
      </w:r>
    </w:p>
    <w:p w:rsidR="007B3251" w:rsidRPr="00D66FF5" w:rsidRDefault="00204782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Change the permissions on the directory to </w:t>
      </w:r>
      <w:r w:rsidRPr="00D66FF5">
        <w:rPr>
          <w:rFonts w:ascii="MacUSADigital-Regular" w:hAnsi="Futura-Bold" w:cs="MacUSADigital-Regular"/>
          <w:sz w:val="26"/>
          <w:szCs w:val="26"/>
        </w:rPr>
        <w:t>drwxrw-rw-</w:t>
      </w:r>
      <w:r w:rsidRPr="00D66FF5">
        <w:rPr>
          <w:rFonts w:ascii="AGaramond-Regular" w:hAnsi="AGaramond-Regular" w:cs="AGaramond-Regular"/>
          <w:sz w:val="26"/>
          <w:szCs w:val="26"/>
        </w:rPr>
        <w:t>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Explicitly give Mary read and write permission to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/home/bill/letters </w:t>
      </w:r>
      <w:r w:rsidRPr="00D66FF5">
        <w:rPr>
          <w:rFonts w:ascii="AGaramond-Regular" w:hAnsi="AGaramond-Regular" w:cs="AGaramond-Regular"/>
          <w:sz w:val="26"/>
          <w:szCs w:val="26"/>
        </w:rPr>
        <w:t>directory.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a is incorrect; although this would allow Mary to save a file to the </w:t>
      </w:r>
      <w:r w:rsidRPr="00D66FF5">
        <w:rPr>
          <w:rFonts w:ascii="MacUSADigital-Regular" w:hAnsi="Futura-Bold" w:cs="MacUSADigital-Regular"/>
          <w:sz w:val="26"/>
          <w:szCs w:val="26"/>
        </w:rPr>
        <w:t>/home/bill/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MacUSADigital-Regular" w:hAnsi="Futura-Bold" w:cs="MacUSADigital-Regular"/>
          <w:sz w:val="26"/>
          <w:szCs w:val="26"/>
        </w:rPr>
        <w:t xml:space="preserve">letters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directory, it would take away Bill’s permissions as owner.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Answer b is correct; by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>making Mary a member of the wp group, she would be granted the permissions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>defined for the group—which are read and write, allowing her to save a file to the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lastRenderedPageBreak/>
        <w:t xml:space="preserve">3.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Bill has retired and has been replaced by Arthur. How can you transfer Bill’s files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to Arthur?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MacUSADigital-Regular" w:hAnsi="Futura-Bold" w:cs="MacUSADigital-Regular"/>
          <w:sz w:val="26"/>
          <w:szCs w:val="26"/>
        </w:rPr>
        <w:t>chgrp - R arthur /home/bill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MacUSADigital-Regular" w:hAnsi="Futura-Bold" w:cs="MacUSADigital-Regular"/>
          <w:sz w:val="26"/>
          <w:szCs w:val="26"/>
        </w:rPr>
        <w:t>chmod o+rwx /home/bill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MacUSADigital-Regular" w:hAnsi="Futura-Bold" w:cs="MacUSADigital-Regular"/>
          <w:sz w:val="26"/>
          <w:szCs w:val="26"/>
        </w:rPr>
        <w:t>chown arthur /home/bill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MacUSADigital-Regular" w:hAnsi="Futura-Bold" w:cs="MacUSADigital-Regular"/>
          <w:sz w:val="26"/>
          <w:szCs w:val="26"/>
        </w:rPr>
        <w:t>chown -R arthur /home/bill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Answer a is incorrect; this would change the group on all Bill’s files and directories to a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group called Arthur. Answer b is incorrect; this sets the permissions for the owner to read,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write, and execute on all the files and directories in </w:t>
      </w:r>
      <w:r w:rsidRPr="00D66FF5">
        <w:rPr>
          <w:rFonts w:ascii="MacUSADigital-Regular" w:hAnsi="AGaramond-Regular" w:cs="MacUSADigital-Regular"/>
          <w:sz w:val="26"/>
          <w:szCs w:val="26"/>
        </w:rPr>
        <w:t>/home/bill</w:t>
      </w:r>
      <w:r w:rsidRPr="00D66FF5">
        <w:rPr>
          <w:rFonts w:ascii="AGaramond-Regular" w:hAnsi="AGaramond-Regular" w:cs="AGaramond-Regular"/>
          <w:sz w:val="26"/>
          <w:szCs w:val="26"/>
        </w:rPr>
        <w:t>; however, bill would still be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AGaramond-Regular" w:cs="MacUSADigital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the owner. Answer c is incorrect; this would change only the ownership of the </w:t>
      </w:r>
      <w:r w:rsidRPr="00D66FF5">
        <w:rPr>
          <w:rFonts w:ascii="MacUSADigital-Regular" w:hAnsi="AGaramond-Regular" w:cs="MacUSADigital-Regular"/>
          <w:sz w:val="26"/>
          <w:szCs w:val="26"/>
        </w:rPr>
        <w:t>/home/bill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directory and its files.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Answer d is correct; this would change the ownership on the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MacUSADigital-Bold" w:hAnsi="AGaramond-Regular" w:cs="MacUSADigital-Bold"/>
          <w:b/>
          <w:bCs/>
          <w:sz w:val="26"/>
          <w:szCs w:val="26"/>
        </w:rPr>
        <w:t xml:space="preserve">/home/bill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directory, all its files, and all its subdirectories to Arthur.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4.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You have a directory containing technical documents and want to give the technical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writers the permission to use this directory to create and change various manual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pages for your products. How should you do this?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AGaramond-Regular" w:hAnsi="AGaramond-Regular" w:cs="AGaramond-Regular"/>
          <w:sz w:val="26"/>
          <w:szCs w:val="26"/>
        </w:rPr>
        <w:t>Put all the technical writers in a group and give this group read, write, and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execute permissions for the directory.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AGaramond-Regular" w:hAnsi="AGaramond-Regular" w:cs="AGaramond-Regular"/>
          <w:sz w:val="26"/>
          <w:szCs w:val="26"/>
        </w:rPr>
        <w:t>Put all the technical writers in a group and give this group read and write permissions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for the directory.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AGaramond-Regular" w:hAnsi="AGaramond-Regular" w:cs="AGaramond-Regular"/>
          <w:sz w:val="26"/>
          <w:szCs w:val="26"/>
        </w:rPr>
        <w:t>Put all the technical writers in a group and give this group read and write permissions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for all the files in the directory.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AGaramond-Regular" w:hAnsi="AGaramond-Regular" w:cs="AGaramond-Regular"/>
          <w:sz w:val="26"/>
          <w:szCs w:val="26"/>
        </w:rPr>
        <w:t>Make the head technical writer the owner of the directory and its files. He can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then grant access to the various writers.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>Answer a is correct; this will give the technical writers access to the directory and its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files. 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lastRenderedPageBreak/>
        <w:t xml:space="preserve">5.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If you issued the command </w:t>
      </w:r>
      <w:r w:rsidRPr="00D66FF5">
        <w:rPr>
          <w:rFonts w:ascii="MacUSADigital-Regular" w:hAnsi="AGaramond-Regular" w:cs="MacUSADigital-Regular"/>
          <w:b/>
          <w:bCs/>
          <w:color w:val="0000FF"/>
          <w:sz w:val="26"/>
          <w:szCs w:val="26"/>
        </w:rPr>
        <w:t xml:space="preserve">chgrp wp /home/letters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but forgot to first create the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group wp, what would happen?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AGaramond-Regular" w:hAnsi="AGaramond-Regular" w:cs="AGaramond-Regular"/>
          <w:sz w:val="26"/>
          <w:szCs w:val="26"/>
        </w:rPr>
        <w:t>You would get an error message but the command would succeed.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AGaramond-Regular" w:hAnsi="AGaramond-Regular" w:cs="AGaramond-Regular"/>
          <w:sz w:val="26"/>
          <w:szCs w:val="26"/>
        </w:rPr>
        <w:t>No one would be able to access the directory until after you created the group.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AGaramond-Regular" w:hAnsi="AGaramond-Regular" w:cs="AGaramond-Regular"/>
          <w:sz w:val="26"/>
          <w:szCs w:val="26"/>
        </w:rPr>
        <w:t>Only the owner would be able to access the directory.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AGaramond-Regular" w:hAnsi="AGaramond-Regular" w:cs="AGaramond-Regular"/>
          <w:sz w:val="26"/>
          <w:szCs w:val="26"/>
        </w:rPr>
        <w:t>You would get an error message and the command would fail.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Answer a is incorrect; if you give an invalid group name, the command will fail. Answer b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is incorrect; the group would not have been changed, so access would have remained the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same. Answer c is incorrect; the owner and the group would have remained the same and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the access permissions would be the same.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Answer d is correct; the </w:t>
      </w:r>
      <w:r w:rsidRPr="00D66FF5">
        <w:rPr>
          <w:rFonts w:ascii="MacUSADigital-Bold" w:hAnsi="AGaramond-Regular" w:cs="MacUSADigital-Bold"/>
          <w:b/>
          <w:bCs/>
          <w:sz w:val="26"/>
          <w:szCs w:val="26"/>
        </w:rPr>
        <w:t xml:space="preserve">chgrp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command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would first check the </w:t>
      </w:r>
      <w:r w:rsidRPr="00D66FF5">
        <w:rPr>
          <w:rFonts w:ascii="MacUSADigital-Bold" w:hAnsi="AGaramond-Regular" w:cs="MacUSADigital-Bold"/>
          <w:b/>
          <w:bCs/>
          <w:sz w:val="26"/>
          <w:szCs w:val="26"/>
        </w:rPr>
        <w:t xml:space="preserve">/etc/group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file to verify that you specified a valid group, and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>because you didn’t, the command would fail.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6.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The permission block on </w:t>
      </w: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 xml:space="preserve">MyDir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is </w:t>
      </w: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 xml:space="preserve">drw-r-xr--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and you issue the command </w:t>
      </w: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>chmod o+x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>MyDir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. What would be another way to do this?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MacUSADigital-Regular" w:hAnsi="Futura-Bold" w:cs="MacUSADigital-Regular"/>
          <w:sz w:val="26"/>
          <w:szCs w:val="26"/>
        </w:rPr>
        <w:t>chmod 777 MyDir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MacUSADigital-Regular" w:hAnsi="Futura-Bold" w:cs="MacUSADigital-Regular"/>
          <w:sz w:val="26"/>
          <w:szCs w:val="26"/>
        </w:rPr>
        <w:t>chmod 754 MyDir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MacUSADigital-Regular" w:hAnsi="Futura-Bold" w:cs="MacUSADigital-Regular"/>
          <w:sz w:val="26"/>
          <w:szCs w:val="26"/>
        </w:rPr>
        <w:t>chmod +x MyDir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MacUSADigital-Regular" w:hAnsi="Futura-Bold" w:cs="MacUSADigital-Regular"/>
          <w:sz w:val="26"/>
          <w:szCs w:val="26"/>
        </w:rPr>
        <w:t>chmod 661 MyDir</w:t>
      </w:r>
    </w:p>
    <w:p w:rsidR="007B3251" w:rsidRPr="00D66FF5" w:rsidRDefault="007B3251" w:rsidP="007B3251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a is incorrect; this would change the permissions to </w:t>
      </w:r>
      <w:r w:rsidRPr="00D66FF5">
        <w:rPr>
          <w:rFonts w:ascii="MacUSADigital-Regular" w:hAnsi="Futura-Bold" w:cs="MacUSADigital-Regular"/>
          <w:sz w:val="26"/>
          <w:szCs w:val="26"/>
        </w:rPr>
        <w:t>drwxrwxrwx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.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Answer b is correct;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the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7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gives the owner read, write, and execute permissions; the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5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gives the group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read and execute and others read; and the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4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gives all others read. </w:t>
      </w:r>
      <w:r w:rsidRPr="00D66FF5">
        <w:rPr>
          <w:rFonts w:ascii="AGaramond-Regular" w:hAnsi="AGaramond-Regular" w:cs="AGaramond-Regular"/>
          <w:sz w:val="26"/>
          <w:szCs w:val="26"/>
        </w:rPr>
        <w:t>Answer c is incorrect;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this grants the execute permission to all (owner, group, and others). Answer d is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incorrect; this gives the owner and group read and write and others execute.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7.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You have a file with a permissions block of </w:t>
      </w: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 xml:space="preserve">-rw-rw-r--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and issue the command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>chmod go= file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. What would be the new permission block?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b/>
          <w:bCs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MacUSADigital-Regular" w:hAnsi="Futura-Bold" w:cs="MacUSADigital-Regular"/>
          <w:sz w:val="26"/>
          <w:szCs w:val="26"/>
        </w:rPr>
        <w:t>-rw-rw-rw</w:t>
      </w:r>
      <w:r w:rsidRPr="00D66FF5">
        <w:rPr>
          <w:rFonts w:ascii="Futura-Bold" w:hAnsi="Futura-Bold" w:cs="Futura-Bold"/>
          <w:b/>
          <w:bCs/>
          <w:sz w:val="26"/>
          <w:szCs w:val="26"/>
        </w:rPr>
        <w:t>b.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MacUSADigital-Regular" w:hAnsi="Futura-Bold" w:cs="MacUSADigital-Regular"/>
          <w:sz w:val="26"/>
          <w:szCs w:val="26"/>
        </w:rPr>
        <w:t>-rwxrw-r--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MacUSADigital-Regular" w:hAnsi="Futura-Bold" w:cs="MacUSADigital-Regular"/>
          <w:sz w:val="26"/>
          <w:szCs w:val="26"/>
        </w:rPr>
        <w:t>-rw-------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MacUSADigital-Regular" w:hAnsi="Futura-Bold" w:cs="MacUSADigital-Regular"/>
          <w:sz w:val="26"/>
          <w:szCs w:val="26"/>
        </w:rPr>
        <w:t>-rw-rw-r</w:t>
      </w:r>
      <w:r w:rsidR="00DF38E7" w:rsidRPr="00D66FF5">
        <w:rPr>
          <w:rFonts w:ascii="MacUSADigital-Regular" w:hAnsi="Futura-Bold" w:cs="MacUSADigital-Regular"/>
          <w:sz w:val="26"/>
          <w:szCs w:val="26"/>
        </w:rPr>
        <w:t>—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Bold" w:hAnsi="Futura-Bold" w:cs="MacUSADigital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Answer c is correct; the command uses the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>=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symbol to explicitly remove all permissions from the group and others. </w:t>
      </w:r>
      <w:r w:rsidRPr="00D66FF5">
        <w:rPr>
          <w:rFonts w:ascii="AGaramond-Regular" w:hAnsi="AGaramond-Regular" w:cs="AGaramond-Regular"/>
          <w:sz w:val="26"/>
          <w:szCs w:val="26"/>
        </w:rPr>
        <w:t>Answer d is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incorrect; this shows no changes in permissions.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8.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You inadvertently change the permission block on </w:t>
      </w: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 xml:space="preserve">/usr/bin/passwd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command to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>-r-xr-xr-x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. What would be the effect of this change?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AGaramond-Regular" w:hAnsi="AGaramond-Regular" w:cs="AGaramond-Regular"/>
          <w:sz w:val="26"/>
          <w:szCs w:val="26"/>
        </w:rPr>
        <w:t>Users could no longer change their passwords because they do not have write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permissions to </w:t>
      </w:r>
      <w:r w:rsidRPr="00D66FF5">
        <w:rPr>
          <w:rFonts w:ascii="MacUSADigital-Regular" w:hAnsi="Futura-Bold" w:cs="MacUSADigital-Regular"/>
          <w:sz w:val="26"/>
          <w:szCs w:val="26"/>
        </w:rPr>
        <w:t>/etc/passwd</w:t>
      </w:r>
      <w:r w:rsidRPr="00D66FF5">
        <w:rPr>
          <w:rFonts w:ascii="AGaramond-Regular" w:hAnsi="AGaramond-Regular" w:cs="AGaramond-Regular"/>
          <w:sz w:val="26"/>
          <w:szCs w:val="26"/>
        </w:rPr>
        <w:t>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AGaramond-Regular" w:hAnsi="AGaramond-Regular" w:cs="AGaramond-Regular"/>
          <w:sz w:val="26"/>
          <w:szCs w:val="26"/>
        </w:rPr>
        <w:t>No changes in how the command runs would occur.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AGaramond-Regular" w:hAnsi="AGaramond-Regular" w:cs="AGaramond-Regular"/>
          <w:sz w:val="26"/>
          <w:szCs w:val="26"/>
        </w:rPr>
        <w:t>Users’ passwords would not expire.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AGaramond-Regular" w:hAnsi="AGaramond-Regular" w:cs="AGaramond-Regular"/>
          <w:sz w:val="26"/>
          <w:szCs w:val="26"/>
        </w:rPr>
        <w:t>Shadow passwords would quit working.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>Answer a is correct; by removing the SUID on the command, users would run the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command in their own context and attempts to write to the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/etc/passwd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file would</w:t>
      </w:r>
    </w:p>
    <w:p w:rsidR="00DF38E7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>fail.</w:t>
      </w:r>
    </w:p>
    <w:p w:rsidR="00204782" w:rsidRPr="00D66FF5" w:rsidRDefault="00204782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9.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You have a new script with a permission block of </w:t>
      </w: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 xml:space="preserve">-r-xr-xr-x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and issue the command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>chmod 2555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. What would the new permission block be?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MacUSADigital-Regular" w:hAnsi="Futura-Bold" w:cs="MacUSADigital-Regular"/>
          <w:sz w:val="26"/>
          <w:szCs w:val="26"/>
        </w:rPr>
        <w:t>-r-sr-xr-x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MacUSADigital-Regular" w:hAnsi="Futura-Bold" w:cs="MacUSADigital-Regular"/>
          <w:sz w:val="26"/>
          <w:szCs w:val="26"/>
        </w:rPr>
        <w:t>-r-xr-sr-x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MacUSADigital-Regular" w:hAnsi="Futura-Bold" w:cs="MacUSADigital-Regular"/>
          <w:sz w:val="26"/>
          <w:szCs w:val="26"/>
        </w:rPr>
        <w:t>sr-xr-xr-x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MacUSADigital-Regular" w:hAnsi="Futura-Bold" w:cs="MacUSADigital-Regular"/>
          <w:sz w:val="26"/>
          <w:szCs w:val="26"/>
        </w:rPr>
        <w:t>-r-xr-xr-x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Answer a is incorrect; this permission block indicates that the SUID is set, but the command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set the SGID.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Answer b is correct; the command sets the SGID so that anyone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running the script runs it with the same permissions as the group. 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10.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One of your users says that she changed her </w:t>
      </w: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 xml:space="preserve">umask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to 664, but now her new files all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lastRenderedPageBreak/>
        <w:t xml:space="preserve">have a permission block of </w:t>
      </w: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>---x--x-w-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. If she wanted her new files to have a permission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block of </w:t>
      </w: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>-rw-rw-r--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, what should she have used as a </w:t>
      </w: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>umask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?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MacUSADigital-Regular" w:hAnsi="Futura-Bold" w:cs="MacUSADigital-Regular"/>
          <w:sz w:val="26"/>
          <w:szCs w:val="26"/>
        </w:rPr>
        <w:t>002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MacUSADigital-Regular" w:hAnsi="Futura-Bold" w:cs="MacUSADigital-Regular"/>
          <w:sz w:val="26"/>
          <w:szCs w:val="26"/>
        </w:rPr>
        <w:t>022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MacUSADigital-Regular" w:hAnsi="Futura-Bold" w:cs="MacUSADigital-Regular"/>
          <w:sz w:val="26"/>
          <w:szCs w:val="26"/>
        </w:rPr>
        <w:t>222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MacUSADigital-Regular" w:hAnsi="Futura-Bold" w:cs="MacUSADigital-Regular"/>
          <w:sz w:val="26"/>
          <w:szCs w:val="26"/>
        </w:rPr>
        <w:t>220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Answer a is correct; this would result in a permission block of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-rw-rw-r--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on all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newly created files. </w:t>
      </w:r>
      <w:r w:rsidRPr="00D66FF5">
        <w:rPr>
          <w:rFonts w:ascii="AGaramond-Regular" w:hAnsi="AGaramond-Regular" w:cs="AGaramond-Regular"/>
          <w:sz w:val="26"/>
          <w:szCs w:val="26"/>
        </w:rPr>
        <w:t>Answer b is incorrect; this would result in a permission block of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MacUSADigital-Regular" w:hAnsi="Futura-Bold" w:cs="MacUSADigital-Regular"/>
          <w:sz w:val="26"/>
          <w:szCs w:val="26"/>
        </w:rPr>
        <w:t>-rw-r--r--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. Answer c is incorrect; this would result in a permission block of </w:t>
      </w:r>
      <w:r w:rsidRPr="00D66FF5">
        <w:rPr>
          <w:rFonts w:ascii="MacUSADigital-Regular" w:hAnsi="Futura-Bold" w:cs="MacUSADigital-Regular"/>
          <w:sz w:val="26"/>
          <w:szCs w:val="26"/>
        </w:rPr>
        <w:t>-r--r--r--</w:t>
      </w:r>
      <w:r w:rsidRPr="00D66FF5">
        <w:rPr>
          <w:rFonts w:ascii="AGaramond-Regular" w:hAnsi="AGaramond-Regular" w:cs="AGaramond-Regular"/>
          <w:sz w:val="26"/>
          <w:szCs w:val="26"/>
        </w:rPr>
        <w:t>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Answer d is incorrect; this would result in a permission block of </w:t>
      </w:r>
      <w:r w:rsidRPr="00D66FF5">
        <w:rPr>
          <w:rFonts w:ascii="MacUSADigital-Regular" w:hAnsi="Futura-Bold" w:cs="MacUSADigital-Regular"/>
          <w:sz w:val="26"/>
          <w:szCs w:val="26"/>
        </w:rPr>
        <w:t>-r--r--rw-</w:t>
      </w:r>
      <w:r w:rsidRPr="00D66FF5">
        <w:rPr>
          <w:rFonts w:ascii="AGaramond-Regular" w:hAnsi="AGaramond-Regular" w:cs="AGaramond-Regular"/>
          <w:sz w:val="26"/>
          <w:szCs w:val="26"/>
        </w:rPr>
        <w:t>.</w:t>
      </w:r>
    </w:p>
    <w:p w:rsidR="00204782" w:rsidRPr="00D66FF5" w:rsidRDefault="00204782" w:rsidP="00204782">
      <w:pPr>
        <w:pBdr>
          <w:bottom w:val="single" w:sz="6" w:space="1" w:color="auto"/>
        </w:pBd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Futura-Bold" w:hAnsi="Futura-Bold" w:cs="Futura-Bold"/>
          <w:b/>
          <w:bCs/>
          <w:color w:val="FF0000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FF0000"/>
          <w:sz w:val="26"/>
          <w:szCs w:val="26"/>
        </w:rPr>
        <w:t>PRACTICE TEST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1. </w:t>
      </w:r>
      <w:r w:rsidRPr="00D66FF5">
        <w:rPr>
          <w:rFonts w:ascii="AGaramond-Regular" w:hAnsi="AGaramond-Regular" w:cs="AGaramond-Regular"/>
          <w:sz w:val="26"/>
          <w:szCs w:val="26"/>
        </w:rPr>
        <w:t>You have written a new backup script and want to test it out. What would be the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best way to do this?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AGaramond-Regular" w:hAnsi="AGaramond-Regular" w:cs="AGaramond-Regular"/>
          <w:sz w:val="26"/>
          <w:szCs w:val="26"/>
        </w:rPr>
        <w:t>Run the script now and check for errors.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Use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at </w:t>
      </w:r>
      <w:r w:rsidRPr="00D66FF5">
        <w:rPr>
          <w:rFonts w:ascii="AGaramond-Regular" w:hAnsi="AGaramond-Regular" w:cs="AGaramond-Regular"/>
          <w:sz w:val="26"/>
          <w:szCs w:val="26"/>
        </w:rPr>
        <w:t>command to schedule the script to run tonight and check on it in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the morning.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Use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at -b </w:t>
      </w:r>
      <w:r w:rsidRPr="00D66FF5">
        <w:rPr>
          <w:rFonts w:ascii="AGaramond-Regular" w:hAnsi="AGaramond-Regular" w:cs="AGaramond-Regular"/>
          <w:sz w:val="26"/>
          <w:szCs w:val="26"/>
        </w:rPr>
        <w:t>command to run the script now.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Use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crontab </w:t>
      </w:r>
      <w:r w:rsidRPr="00D66FF5">
        <w:rPr>
          <w:rFonts w:ascii="AGaramond-Regular" w:hAnsi="AGaramond-Regular" w:cs="AGaramond-Regular"/>
          <w:sz w:val="26"/>
          <w:szCs w:val="26"/>
        </w:rPr>
        <w:t>command to schedule it to run every night.</w:t>
      </w:r>
    </w:p>
    <w:p w:rsidR="00DF38E7" w:rsidRPr="00D66FF5" w:rsidRDefault="00DF38E7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Answer c is correct; the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-b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option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tells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at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to wait until the system load is low. Although you will not get your results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>immediately, you should not have to wait long and you do not need to worry about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overloading your server. </w:t>
      </w:r>
      <w:r w:rsidRPr="00D66FF5">
        <w:rPr>
          <w:rFonts w:ascii="AGaramond-Regular" w:hAnsi="AGaramond-Regular" w:cs="AGaramond-Regular"/>
          <w:sz w:val="26"/>
          <w:szCs w:val="26"/>
        </w:rPr>
        <w:t>Answer d is incorrect; because you do not know for sure that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the new script works correctly, you should not schedule it to run on a regular basis.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2.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What would be the results of running the following command?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b/>
          <w:bCs/>
          <w:color w:val="0000FF"/>
          <w:sz w:val="26"/>
          <w:szCs w:val="26"/>
        </w:rPr>
      </w:pP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>at +15 minutes ls &gt; myfiles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lastRenderedPageBreak/>
        <w:t xml:space="preserve">a.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After waiting 15 minutes,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at </w:t>
      </w:r>
      <w:r w:rsidRPr="00D66FF5">
        <w:rPr>
          <w:rFonts w:ascii="AGaramond-Regular" w:hAnsi="AGaramond-Regular" w:cs="AGaramond-Regular"/>
          <w:sz w:val="26"/>
          <w:szCs w:val="26"/>
        </w:rPr>
        <w:t>command would save a listing of the files in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pwd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to a file called </w:t>
      </w:r>
      <w:r w:rsidRPr="00D66FF5">
        <w:rPr>
          <w:rFonts w:ascii="MacUSADigital-Regular" w:hAnsi="Futura-Bold" w:cs="MacUSADigital-Regular"/>
          <w:sz w:val="26"/>
          <w:szCs w:val="26"/>
        </w:rPr>
        <w:t>myfiles</w:t>
      </w:r>
      <w:r w:rsidRPr="00D66FF5">
        <w:rPr>
          <w:rFonts w:ascii="AGaramond-Regular" w:hAnsi="AGaramond-Regular" w:cs="AGaramond-Regular"/>
          <w:sz w:val="26"/>
          <w:szCs w:val="26"/>
        </w:rPr>
        <w:t>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at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command would save a listing of the files in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pwd </w:t>
      </w:r>
      <w:r w:rsidRPr="00D66FF5">
        <w:rPr>
          <w:rFonts w:ascii="AGaramond-Regular" w:hAnsi="AGaramond-Regular" w:cs="AGaramond-Regular"/>
          <w:sz w:val="26"/>
          <w:szCs w:val="26"/>
        </w:rPr>
        <w:t>to a file called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MacUSADigital-Regular" w:hAnsi="Futura-Bold" w:cs="MacUSADigital-Regular"/>
          <w:sz w:val="26"/>
          <w:szCs w:val="26"/>
        </w:rPr>
        <w:t xml:space="preserve">myfiles </w:t>
      </w:r>
      <w:r w:rsidRPr="00D66FF5">
        <w:rPr>
          <w:rFonts w:ascii="AGaramond-Regular" w:hAnsi="AGaramond-Regular" w:cs="AGaramond-Regular"/>
          <w:sz w:val="26"/>
          <w:szCs w:val="26"/>
        </w:rPr>
        <w:t>every 15 minutes.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at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command would save a listing of the files in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pwd </w:t>
      </w:r>
      <w:r w:rsidRPr="00D66FF5">
        <w:rPr>
          <w:rFonts w:ascii="AGaramond-Regular" w:hAnsi="AGaramond-Regular" w:cs="AGaramond-Regular"/>
          <w:sz w:val="26"/>
          <w:szCs w:val="26"/>
        </w:rPr>
        <w:t>to a file called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MacUSADigital-Regular" w:hAnsi="Futura-Bold" w:cs="MacUSADigital-Regular"/>
          <w:sz w:val="26"/>
          <w:szCs w:val="26"/>
        </w:rPr>
        <w:t xml:space="preserve">myfiles </w:t>
      </w:r>
      <w:r w:rsidRPr="00D66FF5">
        <w:rPr>
          <w:rFonts w:ascii="AGaramond-Regular" w:hAnsi="AGaramond-Regular" w:cs="AGaramond-Regular"/>
          <w:sz w:val="26"/>
          <w:szCs w:val="26"/>
        </w:rPr>
        <w:t>at 15 minutes after the hour.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Nothing, because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at </w:t>
      </w:r>
      <w:r w:rsidRPr="00D66FF5">
        <w:rPr>
          <w:rFonts w:ascii="AGaramond-Regular" w:hAnsi="AGaramond-Regular" w:cs="AGaramond-Regular"/>
          <w:sz w:val="26"/>
          <w:szCs w:val="26"/>
        </w:rPr>
        <w:t>command needs an exact time as to when it is to run.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Bold" w:hAnsi="Futura-Bold" w:cs="MacUSADigital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Answer a is correct; this command will cause the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at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command to run the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>ls &gt;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myfiles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command 15 minutes after entering it. 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3.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You notice an increased load on your server and suspect it is from users scheduling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jobs. What two commands could you use to confirm your suspicion?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at -b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and </w:t>
      </w:r>
      <w:r w:rsidRPr="00D66FF5">
        <w:rPr>
          <w:rFonts w:ascii="MacUSADigital-Regular" w:hAnsi="Futura-Bold" w:cs="MacUSADigital-Regular"/>
          <w:sz w:val="26"/>
          <w:szCs w:val="26"/>
        </w:rPr>
        <w:t>crontab -u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at -l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and </w:t>
      </w:r>
      <w:r w:rsidRPr="00D66FF5">
        <w:rPr>
          <w:rFonts w:ascii="MacUSADigital-Regular" w:hAnsi="Futura-Bold" w:cs="MacUSADigital-Regular"/>
          <w:sz w:val="26"/>
          <w:szCs w:val="26"/>
        </w:rPr>
        <w:t>crontab -l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at -b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and </w:t>
      </w:r>
      <w:r w:rsidRPr="00D66FF5">
        <w:rPr>
          <w:rFonts w:ascii="MacUSADigital-Regular" w:hAnsi="Futura-Bold" w:cs="MacUSADigital-Regular"/>
          <w:sz w:val="26"/>
          <w:szCs w:val="26"/>
        </w:rPr>
        <w:t>crontab -l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at -l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and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crontab </w:t>
      </w:r>
      <w:r w:rsidR="00DF38E7" w:rsidRPr="00D66FF5">
        <w:rPr>
          <w:rFonts w:ascii="MacUSADigital-Regular" w:hAnsi="Futura-Bold" w:cs="MacUSADigital-Regular"/>
          <w:sz w:val="26"/>
          <w:szCs w:val="26"/>
        </w:rPr>
        <w:t>–</w:t>
      </w:r>
      <w:r w:rsidRPr="00D66FF5">
        <w:rPr>
          <w:rFonts w:ascii="MacUSADigital-Regular" w:hAnsi="Futura-Bold" w:cs="MacUSADigital-Regular"/>
          <w:sz w:val="26"/>
          <w:szCs w:val="26"/>
        </w:rPr>
        <w:t>u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Bold" w:hAnsi="Futura-Bold" w:cs="MacUSADigital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Answer b is correct; the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>at -l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command is the same as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>atq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, which shows a list of all pending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at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jobs, and the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crontab -l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command lists pending cron jobs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4.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You want to use a different configuration file called </w:t>
      </w: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 xml:space="preserve">sysconf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for </w:t>
      </w: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>syslogd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. Which of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the following commands would be appropriate?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kill SIGHUP </w:t>
      </w:r>
      <w:r w:rsidRPr="00D66FF5">
        <w:rPr>
          <w:rFonts w:ascii="MacUSADigital-Regular" w:hAnsi="Futura-Bold" w:cs="MacUSADigital-Regular" w:hint="cs"/>
          <w:sz w:val="26"/>
          <w:szCs w:val="26"/>
        </w:rPr>
        <w:t>‘</w:t>
      </w:r>
      <w:r w:rsidRPr="00D66FF5">
        <w:rPr>
          <w:rFonts w:ascii="MacUSADigital-Regular" w:hAnsi="Futura-Bold" w:cs="MacUSADigital-Regular"/>
          <w:sz w:val="26"/>
          <w:szCs w:val="26"/>
        </w:rPr>
        <w:t>cat /var/run/syslogd.pid</w:t>
      </w:r>
      <w:r w:rsidRPr="00D66FF5">
        <w:rPr>
          <w:rFonts w:ascii="MacUSADigital-Regular" w:hAnsi="Futura-Bold" w:cs="MacUSADigital-Regular" w:hint="cs"/>
          <w:sz w:val="26"/>
          <w:szCs w:val="26"/>
        </w:rPr>
        <w:t>’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MacUSADigital-Regular" w:hAnsi="Futura-Bold" w:cs="MacUSADigital-Regular"/>
          <w:sz w:val="26"/>
          <w:szCs w:val="26"/>
        </w:rPr>
        <w:t>syslogd -f sysconf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MacUSADigital-Regular" w:hAnsi="Futura-Bold" w:cs="MacUSADigital-Regular"/>
          <w:sz w:val="26"/>
          <w:szCs w:val="26"/>
        </w:rPr>
        <w:t>syslogd -f sysconf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kill SIGTERM </w:t>
      </w:r>
      <w:r w:rsidRPr="00D66FF5">
        <w:rPr>
          <w:rFonts w:ascii="MacUSADigital-Regular" w:hAnsi="Futura-Bold" w:cs="MacUSADigital-Regular" w:hint="cs"/>
          <w:sz w:val="26"/>
          <w:szCs w:val="26"/>
        </w:rPr>
        <w:t>‘</w:t>
      </w:r>
      <w:r w:rsidRPr="00D66FF5">
        <w:rPr>
          <w:rFonts w:ascii="MacUSADigital-Regular" w:hAnsi="Futura-Bold" w:cs="MacUSADigital-Regular"/>
          <w:sz w:val="26"/>
          <w:szCs w:val="26"/>
        </w:rPr>
        <w:t>cat /var/run/syslogd.pid</w:t>
      </w:r>
      <w:r w:rsidRPr="00D66FF5">
        <w:rPr>
          <w:rFonts w:ascii="MacUSADigital-Regular" w:hAnsi="Futura-Bold" w:cs="MacUSADigital-Regular" w:hint="cs"/>
          <w:sz w:val="26"/>
          <w:szCs w:val="26"/>
        </w:rPr>
        <w:t>’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MacUSADigital-Regular" w:hAnsi="Futura-Bold" w:cs="MacUSADigital-Regular"/>
          <w:sz w:val="26"/>
          <w:szCs w:val="26"/>
        </w:rPr>
        <w:t>syslogd -f sysconf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syslogd </w:t>
      </w:r>
      <w:r w:rsidR="00DF38E7" w:rsidRPr="00D66FF5">
        <w:rPr>
          <w:rFonts w:ascii="MacUSADigital-Regular" w:hAnsi="Futura-Bold" w:cs="MacUSADigital-Regular"/>
          <w:sz w:val="26"/>
          <w:szCs w:val="26"/>
        </w:rPr>
        <w:t>–</w:t>
      </w:r>
      <w:r w:rsidRPr="00D66FF5">
        <w:rPr>
          <w:rFonts w:ascii="MacUSADigital-Regular" w:hAnsi="Futura-Bold" w:cs="MacUSADigital-Regular"/>
          <w:sz w:val="26"/>
          <w:szCs w:val="26"/>
        </w:rPr>
        <w:t>r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.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Answer c is correct;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the </w:t>
      </w:r>
      <w:r w:rsidRPr="00D66FF5">
        <w:rPr>
          <w:rFonts w:ascii="MacUSADigital-Bold" w:hAnsi="AGaramond-Regular" w:cs="MacUSADigital-Bold"/>
          <w:b/>
          <w:bCs/>
          <w:sz w:val="26"/>
          <w:szCs w:val="26"/>
        </w:rPr>
        <w:t xml:space="preserve">SIGTERM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signal stops the </w:t>
      </w:r>
      <w:r w:rsidRPr="00D66FF5">
        <w:rPr>
          <w:rFonts w:ascii="MacUSADigital-Bold" w:hAnsi="AGaramond-Regular" w:cs="MacUSADigital-Bold"/>
          <w:b/>
          <w:bCs/>
          <w:sz w:val="26"/>
          <w:szCs w:val="26"/>
        </w:rPr>
        <w:t xml:space="preserve">syslogd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daemon using its PID and then </w:t>
      </w:r>
      <w:r w:rsidRPr="00D66FF5">
        <w:rPr>
          <w:rFonts w:ascii="MacUSADigital-Bold" w:hAnsi="AGaramond-Regular" w:cs="MacUSADigital-Bold"/>
          <w:b/>
          <w:bCs/>
          <w:sz w:val="26"/>
          <w:szCs w:val="26"/>
        </w:rPr>
        <w:t xml:space="preserve">syslogd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is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restarted with the new configuration file.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Answer d is incorrect; the </w:t>
      </w:r>
      <w:r w:rsidRPr="00D66FF5">
        <w:rPr>
          <w:rFonts w:ascii="MacUSADigital-Regular" w:hAnsi="AGaramond-Regular" w:cs="MacUSADigital-Regular"/>
          <w:sz w:val="26"/>
          <w:szCs w:val="26"/>
        </w:rPr>
        <w:t xml:space="preserve">-r </w:t>
      </w:r>
      <w:r w:rsidRPr="00D66FF5">
        <w:rPr>
          <w:rFonts w:ascii="AGaramond-Regular" w:hAnsi="AGaramond-Regular" w:cs="AGaramond-Regular"/>
          <w:sz w:val="26"/>
          <w:szCs w:val="26"/>
        </w:rPr>
        <w:t>option would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cause </w:t>
      </w:r>
      <w:r w:rsidRPr="00D66FF5">
        <w:rPr>
          <w:rFonts w:ascii="MacUSADigital-Regular" w:hAnsi="AGaramond-Regular" w:cs="MacUSADigital-Regular"/>
          <w:sz w:val="26"/>
          <w:szCs w:val="26"/>
        </w:rPr>
        <w:t xml:space="preserve">syslogd </w:t>
      </w:r>
      <w:r w:rsidRPr="00D66FF5">
        <w:rPr>
          <w:rFonts w:ascii="AGaramond-Regular" w:hAnsi="AGaramond-Regular" w:cs="AGaramond-Regular"/>
          <w:sz w:val="26"/>
          <w:szCs w:val="26"/>
        </w:rPr>
        <w:t>to receive network messages.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5.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Which of the following lines would log all messages from news to the file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MacUSADigital-Regular" w:hAnsi="AGaramond-Regular" w:cs="MacUSADigital-Regular"/>
          <w:b/>
          <w:bCs/>
          <w:color w:val="0000FF"/>
          <w:sz w:val="26"/>
          <w:szCs w:val="26"/>
        </w:rPr>
        <w:lastRenderedPageBreak/>
        <w:t>/var/log/newslog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?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AGaramond-Regular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MacUSADigital-Regular" w:hAnsi="AGaramond-Regular" w:cs="MacUSADigital-Regular"/>
          <w:sz w:val="26"/>
          <w:szCs w:val="26"/>
        </w:rPr>
        <w:t>news.!* /var/log/newslog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AGaramond-Regular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MacUSADigital-Regular" w:hAnsi="AGaramond-Regular" w:cs="MacUSADigital-Regular"/>
          <w:sz w:val="26"/>
          <w:szCs w:val="26"/>
        </w:rPr>
        <w:t>news.*;news.!=info /var/log/newslog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AGaramond-Regular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MacUSADigital-Regular" w:hAnsi="AGaramond-Regular" w:cs="MacUSADigital-Regular"/>
          <w:sz w:val="26"/>
          <w:szCs w:val="26"/>
        </w:rPr>
        <w:t>*news /var/log/newslog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AGaramond-Regular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MacUSADigital-Regular" w:hAnsi="AGaramond-Regular" w:cs="MacUSADigital-Regular"/>
          <w:sz w:val="26"/>
          <w:szCs w:val="26"/>
        </w:rPr>
        <w:t>news.* /var/log/newslog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AGaramond-Regular" w:cs="MacUSADigital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.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Answer d is correct; this would log all messages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>from news.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6.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You want to know how long each user’s session was the last time they logged on.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Which of the following log files contains this information?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AGaramond-Regular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MacUSADigital-Regular" w:hAnsi="AGaramond-Regular" w:cs="MacUSADigital-Regular"/>
          <w:sz w:val="26"/>
          <w:szCs w:val="26"/>
        </w:rPr>
        <w:t>/var/log/wtmp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AGaramond-Regular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MacUSADigital-Regular" w:hAnsi="AGaramond-Regular" w:cs="MacUSADigital-Regular"/>
          <w:sz w:val="26"/>
          <w:szCs w:val="26"/>
        </w:rPr>
        <w:t>/var/log/utmp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AGaramond-Regular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MacUSADigital-Regular" w:hAnsi="AGaramond-Regular" w:cs="MacUSADigital-Regular"/>
          <w:sz w:val="26"/>
          <w:szCs w:val="26"/>
        </w:rPr>
        <w:t>/var/log/usrlog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AGaramond-Regular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MacUSADigital-Regular" w:hAnsi="AGaramond-Regular" w:cs="MacUSADigital-Regular"/>
          <w:sz w:val="26"/>
          <w:szCs w:val="26"/>
        </w:rPr>
        <w:t>/var/log/lastlog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AGaramond-Regular" w:cs="MacUSADigital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Answer a is correct; the </w:t>
      </w:r>
      <w:r w:rsidRPr="00D66FF5">
        <w:rPr>
          <w:rFonts w:ascii="MacUSADigital-Bold" w:hAnsi="AGaramond-Regular" w:cs="MacUSADigital-Bold"/>
          <w:b/>
          <w:bCs/>
          <w:sz w:val="26"/>
          <w:szCs w:val="26"/>
        </w:rPr>
        <w:t xml:space="preserve">wtmp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log contains the login times and duration for each user.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AGaramond-Regular" w:cs="MacUSADigital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7.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Which of the following pieces of information is not included in the </w:t>
      </w:r>
      <w:r w:rsidRPr="00D66FF5">
        <w:rPr>
          <w:rFonts w:ascii="MacUSADigital-Regular" w:hAnsi="AGaramond-Regular" w:cs="MacUSADigital-Regular"/>
          <w:b/>
          <w:bCs/>
          <w:color w:val="0000FF"/>
          <w:sz w:val="26"/>
          <w:szCs w:val="26"/>
        </w:rPr>
        <w:t>syslog.conf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file?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AGaramond-Regular" w:hAnsi="AGaramond-Regular" w:cs="AGaramond-Regular"/>
          <w:sz w:val="26"/>
          <w:szCs w:val="26"/>
        </w:rPr>
        <w:t>The source of the message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AGaramond-Regular" w:hAnsi="AGaramond-Regular" w:cs="AGaramond-Regular"/>
          <w:sz w:val="26"/>
          <w:szCs w:val="26"/>
        </w:rPr>
        <w:t>The type of message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AGaramond-Regular" w:hAnsi="AGaramond-Regular" w:cs="AGaramond-Regular"/>
          <w:sz w:val="26"/>
          <w:szCs w:val="26"/>
        </w:rPr>
        <w:t>The name of the file and its location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AGaramond-Regular" w:hAnsi="AGaramond-Regular" w:cs="AGaramond-Regular"/>
          <w:sz w:val="26"/>
          <w:szCs w:val="26"/>
        </w:rPr>
        <w:t>The length of time to keep the message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>Answer d is correct; you cannot specify the amount of time to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keep a message in the </w:t>
      </w:r>
      <w:r w:rsidRPr="00D66FF5">
        <w:rPr>
          <w:rFonts w:ascii="MacUSADigital-Bold" w:hAnsi="AGaramond-Regular" w:cs="MacUSADigital-Bold"/>
          <w:b/>
          <w:bCs/>
          <w:sz w:val="26"/>
          <w:szCs w:val="26"/>
        </w:rPr>
        <w:t xml:space="preserve">syslog.conf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file.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8.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Which of the following cannot be accomplished using </w:t>
      </w: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>logrotate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?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AGaramond-Regular" w:hAnsi="AGaramond-Regular" w:cs="AGaramond-Regular"/>
          <w:sz w:val="26"/>
          <w:szCs w:val="26"/>
        </w:rPr>
        <w:t>Mail logs to root.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AGaramond-Regular" w:hAnsi="AGaramond-Regular" w:cs="AGaramond-Regular"/>
          <w:sz w:val="26"/>
          <w:szCs w:val="26"/>
        </w:rPr>
        <w:t>Compress old logs.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AGaramond-Regular" w:hAnsi="AGaramond-Regular" w:cs="AGaramond-Regular"/>
          <w:sz w:val="26"/>
          <w:szCs w:val="26"/>
        </w:rPr>
        <w:t>Log messages on another computer.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AGaramond-Regular" w:hAnsi="AGaramond-Regular" w:cs="AGaramond-Regular"/>
          <w:sz w:val="26"/>
          <w:szCs w:val="26"/>
        </w:rPr>
        <w:t>Move old logs to another directory.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.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Answer c is correct; the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syslogd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daemon is responsible for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lastRenderedPageBreak/>
        <w:t xml:space="preserve">where messages are written.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Answer d is incorrect;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logrotate </w:t>
      </w:r>
      <w:r w:rsidRPr="00D66FF5">
        <w:rPr>
          <w:rFonts w:ascii="AGaramond-Regular" w:hAnsi="AGaramond-Regular" w:cs="AGaramond-Regular"/>
          <w:sz w:val="26"/>
          <w:szCs w:val="26"/>
        </w:rPr>
        <w:t>can save old logs to any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specified directory.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9.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When configuring </w:t>
      </w: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>logrotate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, which of the following is possible?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AGaramond-Regular" w:hAnsi="AGaramond-Regular" w:cs="AGaramond-Regular"/>
          <w:sz w:val="26"/>
          <w:szCs w:val="26"/>
        </w:rPr>
        <w:t>Specifying where to write messages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AGaramond-Regular" w:hAnsi="AGaramond-Regular" w:cs="AGaramond-Regular"/>
          <w:sz w:val="26"/>
          <w:szCs w:val="26"/>
        </w:rPr>
        <w:t>Keeping three logs locally and three older logs to another directory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AGaramond-Regular" w:hAnsi="AGaramond-Regular" w:cs="AGaramond-Regular"/>
          <w:sz w:val="26"/>
          <w:szCs w:val="26"/>
        </w:rPr>
        <w:t>Specifying how frequently to rotate the mail log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AGaramond-Regular" w:hAnsi="AGaramond-Regular" w:cs="AGaramond-Regular"/>
          <w:sz w:val="26"/>
          <w:szCs w:val="26"/>
        </w:rPr>
        <w:t>Specifying what time of day to rotate the logs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>Answer c is correct; you specify the frequency of rotating the logs in the configuration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file used with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>logrotate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Answer d is incorrect; you use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cron </w:t>
      </w:r>
      <w:r w:rsidRPr="00D66FF5">
        <w:rPr>
          <w:rFonts w:ascii="AGaramond-Regular" w:hAnsi="AGaramond-Regular" w:cs="AGaramond-Regular"/>
          <w:sz w:val="26"/>
          <w:szCs w:val="26"/>
        </w:rPr>
        <w:t>to specify the time of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day to perform the rotation.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10.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You caught a glance of a lot of messages when your system booted. Which of the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following would allow you to look at these messages?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MacUSADigital-Regular" w:hAnsi="Futura-Bold" w:cs="MacUSADigital-Regular"/>
          <w:sz w:val="26"/>
          <w:szCs w:val="26"/>
        </w:rPr>
        <w:t>dmesg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MacUSADigital-Regular" w:hAnsi="Futura-Bold" w:cs="MacUSADigital-Regular"/>
          <w:sz w:val="26"/>
          <w:szCs w:val="26"/>
        </w:rPr>
        <w:t>lastlog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MacUSADigital-Regular" w:hAnsi="Futura-Bold" w:cs="MacUSADigital-Regular"/>
          <w:sz w:val="26"/>
          <w:szCs w:val="26"/>
        </w:rPr>
        <w:t>cat /var/log/syslog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syslogd </w:t>
      </w:r>
      <w:r w:rsidR="00DF38E7" w:rsidRPr="00D66FF5">
        <w:rPr>
          <w:rFonts w:ascii="MacUSADigital-Regular" w:hAnsi="Futura-Bold" w:cs="MacUSADigital-Regular"/>
          <w:sz w:val="26"/>
          <w:szCs w:val="26"/>
        </w:rPr>
        <w:t>–</w:t>
      </w:r>
      <w:r w:rsidRPr="00D66FF5">
        <w:rPr>
          <w:rFonts w:ascii="MacUSADigital-Regular" w:hAnsi="Futura-Bold" w:cs="MacUSADigital-Regular"/>
          <w:sz w:val="26"/>
          <w:szCs w:val="26"/>
        </w:rPr>
        <w:t>c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Answer a is correct; the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dmesg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command displays the messages in the kernel’s buffer;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if you run this after booting, the messages will be those written during boot. </w:t>
      </w:r>
    </w:p>
    <w:p w:rsidR="00204782" w:rsidRPr="00D66FF5" w:rsidRDefault="00204782" w:rsidP="00204782">
      <w:pPr>
        <w:pBdr>
          <w:bottom w:val="single" w:sz="6" w:space="1" w:color="auto"/>
        </w:pBd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Futura-Bold" w:hAnsi="Futura-Bold" w:cs="Futura-Bold"/>
          <w:b/>
          <w:bCs/>
          <w:color w:val="FF0000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FF0000"/>
          <w:sz w:val="26"/>
          <w:szCs w:val="26"/>
        </w:rPr>
        <w:t>PRACTICE TEST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jc w:val="center"/>
        <w:rPr>
          <w:rFonts w:ascii="Futura-Bold" w:hAnsi="Futura-Bold" w:cs="Futura-Bold"/>
          <w:b/>
          <w:bCs/>
          <w:color w:val="FF0000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1.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You have been instructed to devise a backup plan that will enable you to limit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downtime to an hour while limiting the expense as much as possible. The data on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this server changes rarely. Which of the following would be your best choice?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AGaramond-Regular" w:hAnsi="AGaramond-Regular" w:cs="AGaramond-Regular"/>
          <w:sz w:val="26"/>
          <w:szCs w:val="26"/>
        </w:rPr>
        <w:t>Clustering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AGaramond-Regular" w:hAnsi="AGaramond-Regular" w:cs="AGaramond-Regular"/>
          <w:sz w:val="26"/>
          <w:szCs w:val="26"/>
        </w:rPr>
        <w:t>Standby server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AGaramond-Regular" w:hAnsi="AGaramond-Regular" w:cs="AGaramond-Regular"/>
          <w:sz w:val="26"/>
          <w:szCs w:val="26"/>
        </w:rPr>
        <w:t>Backup server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AGaramond-Regular" w:hAnsi="AGaramond-Regular" w:cs="AGaramond-Regular"/>
          <w:sz w:val="26"/>
          <w:szCs w:val="26"/>
        </w:rPr>
        <w:t>Back up files to a tape drive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>Answer c is correct; because the data seldom changes, this solution</w:t>
      </w: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>would enable you to be back online within the allowed time and cost less than</w:t>
      </w:r>
    </w:p>
    <w:p w:rsidR="00894574" w:rsidRPr="00D66FF5" w:rsidRDefault="00204782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>either clustering or a standby server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2.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You have a server that is using 2GB of disk space and need to devise a backup</w:t>
      </w: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plan. You want to have the backup finished in as short a period of time without</w:t>
      </w: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you having to be there to change the tapes, but it takes two tapes to hold a full</w:t>
      </w: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backup. What would be your best strategy to ensure up-to-date backups?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AGaramond-Regular" w:hAnsi="AGaramond-Regular" w:cs="AGaramond-Regular"/>
          <w:sz w:val="26"/>
          <w:szCs w:val="26"/>
        </w:rPr>
        <w:t>Perform a full backup daily when you first get to work.</w:t>
      </w: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AGaramond-Regular" w:hAnsi="AGaramond-Regular" w:cs="AGaramond-Regular"/>
          <w:sz w:val="26"/>
          <w:szCs w:val="26"/>
        </w:rPr>
        <w:t>Perform a differential backup each evening.</w:t>
      </w: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AGaramond-Regular" w:hAnsi="AGaramond-Regular" w:cs="AGaramond-Regular"/>
          <w:sz w:val="26"/>
          <w:szCs w:val="26"/>
        </w:rPr>
        <w:t>Perform a full backup weekly and a differential backup on the other days.</w:t>
      </w: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AGaramond-Regular" w:hAnsi="AGaramond-Regular" w:cs="AGaramond-Regular"/>
          <w:sz w:val="26"/>
          <w:szCs w:val="26"/>
        </w:rPr>
        <w:t>Perform a full backup weekly and have users copy any files they create or</w:t>
      </w: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modify to a floppy disk.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>Answer c is correct; this strategy limits the requirement</w:t>
      </w: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>that you be present to change the media every day and reduces the time</w:t>
      </w: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required for a restore. </w:t>
      </w:r>
      <w:r w:rsidRPr="00D66FF5">
        <w:rPr>
          <w:rFonts w:ascii="AGaramond-Regular" w:hAnsi="AGaramond-Regular" w:cs="AGaramond-Regular"/>
          <w:sz w:val="26"/>
          <w:szCs w:val="26"/>
        </w:rPr>
        <w:t>Answer d is incorrect; leaving backup to your users will usually</w:t>
      </w: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result in lost data.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3.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You use CD-ROMs to back up your system by performing a differential backup</w:t>
      </w: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on Monday through Thursday and a full backup on Friday. Your supervisor comes</w:t>
      </w: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to you and tells you that the employee database is corrupt. She wants you to</w:t>
      </w: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restore the version from last Thursday. What can you do?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Use </w:t>
      </w:r>
      <w:r w:rsidRPr="00D66FF5">
        <w:rPr>
          <w:rFonts w:ascii="MacUSADigital-Regular" w:hAnsi="AGaramond-Regular" w:cs="MacUSADigital-Regular"/>
          <w:sz w:val="26"/>
          <w:szCs w:val="26"/>
        </w:rPr>
        <w:t xml:space="preserve">grep </w:t>
      </w:r>
      <w:r w:rsidRPr="00D66FF5">
        <w:rPr>
          <w:rFonts w:ascii="AGaramond-Regular" w:hAnsi="AGaramond-Regular" w:cs="AGaramond-Regular"/>
          <w:sz w:val="26"/>
          <w:szCs w:val="26"/>
        </w:rPr>
        <w:t>to examine each CD-ROM to find the version from last Thursday.</w:t>
      </w: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AGaramond-Regular" w:hAnsi="AGaramond-Regular" w:cs="AGaramond-Regular"/>
          <w:sz w:val="26"/>
          <w:szCs w:val="26"/>
        </w:rPr>
        <w:t>Check your logbook to determine which CD-ROM has the correct file.</w:t>
      </w: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AGaramond-Regular" w:hAnsi="AGaramond-Regular" w:cs="AGaramond-Regular"/>
          <w:sz w:val="26"/>
          <w:szCs w:val="26"/>
        </w:rPr>
        <w:t>Restore the employee database from the last full backup before last Thursday</w:t>
      </w: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and then restore it from each of the differential backups since then.</w:t>
      </w: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AGaramond-Regular" w:hAnsi="AGaramond-Regular" w:cs="AGaramond-Regular"/>
          <w:sz w:val="26"/>
          <w:szCs w:val="26"/>
        </w:rPr>
        <w:t>Ask the head of the Human Resources Department if she makes a copy of the</w:t>
      </w: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database on a regular basis.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>Answer b is correct; if you kept your logbook up to</w:t>
      </w:r>
    </w:p>
    <w:p w:rsidR="00894574" w:rsidRPr="00D66FF5" w:rsidRDefault="00894574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date, you will be able to find the correct CD-ROM in no time at all. 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lastRenderedPageBreak/>
        <w:t xml:space="preserve">4.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You are using </w:t>
      </w: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 xml:space="preserve">tar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to create a full backup of your system to a tape drive. Which of</w:t>
      </w: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the following commands is your best choice?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MacUSADigital-Regular" w:hAnsi="Futura-Bold" w:cs="MacUSADigital-Regular"/>
          <w:sz w:val="26"/>
          <w:szCs w:val="26"/>
        </w:rPr>
        <w:t>tar cvf mybackup.tar /</w:t>
      </w: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MacUSADigital-Regular" w:hAnsi="Futura-Bold" w:cs="MacUSADigital-Regular"/>
          <w:sz w:val="26"/>
          <w:szCs w:val="26"/>
        </w:rPr>
        <w:t>tar cfb /dev/tape 20 /</w:t>
      </w: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MacUSADigital-Regular" w:hAnsi="Futura-Bold" w:cs="MacUSADigital-Regular"/>
          <w:sz w:val="26"/>
          <w:szCs w:val="26"/>
        </w:rPr>
        <w:t>tar cvzfb mybackup.tar /</w:t>
      </w: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MacUSADigital-Regular" w:hAnsi="Futura-Bold" w:cs="MacUSADigital-Regular"/>
          <w:sz w:val="26"/>
          <w:szCs w:val="26"/>
        </w:rPr>
        <w:t>tar cvzfb /dev/tape 20 /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Answer d is correct; this creates a compressed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tar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file on the tape</w:t>
      </w: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>containing all the files and directories of your system.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5.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You want to create a backup of your home directory to floppies, the total size of</w:t>
      </w: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which is 2.1MB. After making your home directory your </w:t>
      </w: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>pwd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, which of the following</w:t>
      </w: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commands would be correct?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MacUSADigital-Regular" w:hAnsi="Futura-Bold" w:cs="MacUSADigital-Regular"/>
          <w:sz w:val="26"/>
          <w:szCs w:val="26"/>
        </w:rPr>
        <w:t>tar cnfM /dev/fd0 1200 /home/*</w:t>
      </w: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MacUSADigital-Regular" w:hAnsi="Futura-Bold" w:cs="MacUSADigital-Regular"/>
          <w:sz w:val="26"/>
          <w:szCs w:val="26"/>
        </w:rPr>
        <w:t>tar cnfM /dev/fd0 1200 .</w:t>
      </w: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MacUSADigital-Regular" w:hAnsi="Futura-Bold" w:cs="MacUSADigital-Regular"/>
          <w:sz w:val="26"/>
          <w:szCs w:val="26"/>
        </w:rPr>
        <w:t>tar cnf /dev/fd0 1200 .</w:t>
      </w: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MacUSADigital-Regular" w:hAnsi="Futura-Bold" w:cs="MacUSADigital-Regular"/>
          <w:sz w:val="26"/>
          <w:szCs w:val="26"/>
        </w:rPr>
        <w:t>tar cvf /def/fd0 .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>Answer b is correct; this would create a multi-volume backup to</w:t>
      </w: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>1.2MB floppies of the files and directories in the current directory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6.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You backed up your </w:t>
      </w: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 xml:space="preserve">memos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directory to </w:t>
      </w: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 xml:space="preserve">mymemo.tar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and now you need to restore the</w:t>
      </w: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 xml:space="preserve">personnel.memo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file. Which of the following commands will work?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MacUSADigital-Regular" w:hAnsi="Futura-Bold" w:cs="MacUSADigital-Regular"/>
          <w:sz w:val="26"/>
          <w:szCs w:val="26"/>
        </w:rPr>
        <w:t>tar -xf mymemo.tar personnel.memo</w:t>
      </w: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MacUSADigital-Regular" w:hAnsi="Futura-Bold" w:cs="MacUSADigital-Regular"/>
          <w:sz w:val="26"/>
          <w:szCs w:val="26"/>
        </w:rPr>
        <w:t>tar -xW mymemo.tar personnel.memo</w:t>
      </w: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MacUSADigital-Regular" w:hAnsi="Futura-Bold" w:cs="MacUSADigital-Regular"/>
          <w:sz w:val="26"/>
          <w:szCs w:val="26"/>
        </w:rPr>
        <w:t>tar -xw mymemo.tar personnel.memo</w:t>
      </w: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MacUSADigital-Regular" w:hAnsi="Futura-Bold" w:cs="MacUSADigital-Regular"/>
          <w:sz w:val="26"/>
          <w:szCs w:val="26"/>
        </w:rPr>
        <w:t>tar -xn mymemo.tar personnel.memo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Answer a is correct; this will extract the file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personnel.memo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from the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tar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file</w:t>
      </w: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MacUSADigital-Bold" w:hAnsi="Futura-Bold" w:cs="MacUSADigital-Bold"/>
          <w:b/>
          <w:bCs/>
          <w:sz w:val="26"/>
          <w:szCs w:val="26"/>
        </w:rPr>
        <w:t>mymemo.tar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. 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lastRenderedPageBreak/>
        <w:t xml:space="preserve">7.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You want to use </w:t>
      </w: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 xml:space="preserve">cpio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to create an archive of the users’ home directories. Which of</w:t>
      </w: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the following commands is correct?</w:t>
      </w:r>
    </w:p>
    <w:p w:rsidR="00DF38E7" w:rsidRPr="00D66FF5" w:rsidRDefault="00DF38E7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894574" w:rsidRPr="00D66FF5" w:rsidRDefault="00894574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MacUSADigital-Regular" w:hAnsi="Futura-Bold" w:cs="MacUSADigital-Regular"/>
          <w:sz w:val="26"/>
          <w:szCs w:val="26"/>
        </w:rPr>
        <w:t>cpio -o homebackup.cpio /home/*</w:t>
      </w: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MacUSADigital-Regular" w:hAnsi="Futura-Bold" w:cs="MacUSADigital-Regular"/>
          <w:sz w:val="26"/>
          <w:szCs w:val="26"/>
        </w:rPr>
        <w:t>find /home | cpio -o homebackup.cpio</w:t>
      </w: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MacUSADigital-Regular" w:hAnsi="Futura-Bold" w:cs="MacUSADigital-Regular"/>
          <w:sz w:val="26"/>
          <w:szCs w:val="26"/>
        </w:rPr>
        <w:t>find /home | cpio -o &gt; homebackup.cpio</w:t>
      </w: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MacUSADigital-Regular" w:hAnsi="Futura-Bold" w:cs="MacUSADigital-Regular"/>
          <w:sz w:val="26"/>
          <w:szCs w:val="26"/>
        </w:rPr>
        <w:t>cpio -o &gt; homebackup.cpio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>Answer</w:t>
      </w: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c is correct; here you use the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find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command to get a list of files to add to the archive</w:t>
      </w: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and then instruct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cpio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to save its output to the file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>homebackup.cpio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. 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8.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You have created a full backup of your system called </w:t>
      </w: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 xml:space="preserve">myfull0913.tar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and plan on</w:t>
      </w: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storing it on a CD-ROM. First you want to compress the archive as much as possible.</w:t>
      </w: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Which of the following commands is correct?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MacUSADigital-Regular" w:hAnsi="Futura-Bold" w:cs="MacUSADigital-Regular"/>
          <w:sz w:val="26"/>
          <w:szCs w:val="26"/>
        </w:rPr>
        <w:t>gzip -d myfull0913.tar</w:t>
      </w: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MacUSADigital-Regular" w:hAnsi="Futura-Bold" w:cs="MacUSADigital-Regular"/>
          <w:sz w:val="26"/>
          <w:szCs w:val="26"/>
        </w:rPr>
        <w:t>gzip myfull0913.tar</w:t>
      </w: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MacUSADigital-Regular" w:hAnsi="Futura-Bold" w:cs="MacUSADigital-Regular"/>
          <w:sz w:val="26"/>
          <w:szCs w:val="26"/>
        </w:rPr>
        <w:t>gzip -v myfull0913.tar</w:t>
      </w: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MacUSADigital-Regular" w:hAnsi="Futura-Bold" w:cs="MacUSADigital-Regular"/>
          <w:sz w:val="26"/>
          <w:szCs w:val="26"/>
        </w:rPr>
        <w:t>gzip -9 myfull0913.tar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sz w:val="26"/>
          <w:szCs w:val="26"/>
        </w:rPr>
      </w:pP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.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Answer d is correct; the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-9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tells </w:t>
      </w:r>
      <w:r w:rsidRPr="00D66FF5">
        <w:rPr>
          <w:rFonts w:ascii="MacUSADigital-Bold" w:hAnsi="Futura-Bold" w:cs="MacUSADigital-Bold"/>
          <w:b/>
          <w:bCs/>
          <w:sz w:val="26"/>
          <w:szCs w:val="26"/>
        </w:rPr>
        <w:t xml:space="preserve">gzip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to use the maximum amount</w:t>
      </w: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>of compression at the cost of speed.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9.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When reviewing some backup scripts written by another system administrator, you</w:t>
      </w: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see the following line:</w:t>
      </w: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Futura-Bold" w:cs="MacUSADigital-Regular"/>
          <w:b/>
          <w:bCs/>
          <w:color w:val="0000FF"/>
          <w:sz w:val="26"/>
          <w:szCs w:val="26"/>
        </w:rPr>
      </w:pPr>
      <w:r w:rsidRPr="00D66FF5">
        <w:rPr>
          <w:rFonts w:ascii="MacUSADigital-Regular" w:hAnsi="Futura-Bold" w:cs="MacUSADigital-Regular"/>
          <w:b/>
          <w:bCs/>
          <w:color w:val="0000FF"/>
          <w:sz w:val="26"/>
          <w:szCs w:val="26"/>
        </w:rPr>
        <w:t>tar cf fullbackup.tar.Z / | compress</w:t>
      </w: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What does this mean?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A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tar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file is created of the entire system called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fullbackup.tar.Z </w:t>
      </w:r>
      <w:r w:rsidRPr="00D66FF5">
        <w:rPr>
          <w:rFonts w:ascii="AGaramond-Regular" w:hAnsi="AGaramond-Regular" w:cs="AGaramond-Regular"/>
          <w:sz w:val="26"/>
          <w:szCs w:val="26"/>
        </w:rPr>
        <w:t>and then compressed.</w:t>
      </w: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>This is optimal.</w:t>
      </w: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A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tar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file is created of the entire system called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fullbackup.tar.Z </w:t>
      </w:r>
      <w:r w:rsidRPr="00D66FF5">
        <w:rPr>
          <w:rFonts w:ascii="AGaramond-Regular" w:hAnsi="AGaramond-Regular" w:cs="AGaramond-Regular"/>
          <w:sz w:val="26"/>
          <w:szCs w:val="26"/>
        </w:rPr>
        <w:t>and then compressed.</w:t>
      </w: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Using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tar czf fullbackup.tar.gz </w:t>
      </w:r>
      <w:r w:rsidRPr="00D66FF5">
        <w:rPr>
          <w:rFonts w:ascii="AGaramond-Regular" w:hAnsi="AGaramond-Regular" w:cs="AGaramond-Regular"/>
          <w:sz w:val="26"/>
          <w:szCs w:val="26"/>
        </w:rPr>
        <w:t>would result in greater compression.</w:t>
      </w: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A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tar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file is created of the entire system called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fullbackup.tar.Z </w:t>
      </w:r>
      <w:r w:rsidRPr="00D66FF5">
        <w:rPr>
          <w:rFonts w:ascii="AGaramond-Regular" w:hAnsi="AGaramond-Regular" w:cs="AGaramond-Regular"/>
          <w:sz w:val="26"/>
          <w:szCs w:val="26"/>
        </w:rPr>
        <w:t>and then compressed.</w:t>
      </w: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A better command would be </w:t>
      </w:r>
      <w:r w:rsidRPr="00D66FF5">
        <w:rPr>
          <w:rFonts w:ascii="MacUSADigital-Regular" w:hAnsi="Futura-Bold" w:cs="MacUSADigital-Regular"/>
          <w:sz w:val="26"/>
          <w:szCs w:val="26"/>
        </w:rPr>
        <w:t>tar cf fullbackup.tar.gz | gzip</w:t>
      </w:r>
      <w:r w:rsidRPr="00D66FF5">
        <w:rPr>
          <w:rFonts w:ascii="AGaramond-Regular" w:hAnsi="AGaramond-Regular" w:cs="AGaramond-Regular"/>
          <w:sz w:val="26"/>
          <w:szCs w:val="26"/>
        </w:rPr>
        <w:t>.</w:t>
      </w: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lastRenderedPageBreak/>
        <w:t xml:space="preserve">d.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A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tar </w:t>
      </w:r>
      <w:r w:rsidRPr="00D66FF5">
        <w:rPr>
          <w:rFonts w:ascii="AGaramond-Regular" w:hAnsi="AGaramond-Regular" w:cs="AGaramond-Regular"/>
          <w:sz w:val="26"/>
          <w:szCs w:val="26"/>
        </w:rPr>
        <w:t xml:space="preserve">file is created of the entire system called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fullbackup.tar.Z </w:t>
      </w:r>
      <w:r w:rsidRPr="00D66FF5">
        <w:rPr>
          <w:rFonts w:ascii="AGaramond-Regular" w:hAnsi="AGaramond-Regular" w:cs="AGaramond-Regular"/>
          <w:sz w:val="26"/>
          <w:szCs w:val="26"/>
        </w:rPr>
        <w:t>and then saved</w:t>
      </w:r>
    </w:p>
    <w:p w:rsidR="00894574" w:rsidRPr="00D66FF5" w:rsidRDefault="00894574" w:rsidP="00894574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  <w:r w:rsidRPr="00D66FF5">
        <w:rPr>
          <w:rFonts w:ascii="AGaramond-Regular" w:hAnsi="AGaramond-Regular" w:cs="AGaramond-Regular"/>
          <w:sz w:val="26"/>
          <w:szCs w:val="26"/>
        </w:rPr>
        <w:t xml:space="preserve">to the </w:t>
      </w:r>
      <w:r w:rsidRPr="00D66FF5">
        <w:rPr>
          <w:rFonts w:ascii="MacUSADigital-Regular" w:hAnsi="Futura-Bold" w:cs="MacUSADigital-Regular"/>
          <w:sz w:val="26"/>
          <w:szCs w:val="26"/>
        </w:rPr>
        <w:t xml:space="preserve">compress </w:t>
      </w:r>
      <w:r w:rsidRPr="00D66FF5">
        <w:rPr>
          <w:rFonts w:ascii="AGaramond-Regular" w:hAnsi="AGaramond-Regular" w:cs="AGaramond-Regular"/>
          <w:sz w:val="26"/>
          <w:szCs w:val="26"/>
        </w:rPr>
        <w:t>directory.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</w:p>
    <w:p w:rsidR="00544656" w:rsidRPr="00D66FF5" w:rsidRDefault="00544656" w:rsidP="00544656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>Answer b is correct; this command</w:t>
      </w:r>
    </w:p>
    <w:p w:rsidR="00544656" w:rsidRPr="00D66FF5" w:rsidRDefault="00544656" w:rsidP="00544656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would use </w:t>
      </w:r>
      <w:r w:rsidRPr="00D66FF5">
        <w:rPr>
          <w:rFonts w:ascii="MacUSADigital-Bold" w:hAnsi="AGaramond-Regular" w:cs="MacUSADigital-Bold"/>
          <w:b/>
          <w:bCs/>
          <w:sz w:val="26"/>
          <w:szCs w:val="26"/>
        </w:rPr>
        <w:t xml:space="preserve">gzip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instead of </w:t>
      </w:r>
      <w:r w:rsidRPr="00D66FF5">
        <w:rPr>
          <w:rFonts w:ascii="MacUSADigital-Bold" w:hAnsi="AGaramond-Regular" w:cs="MacUSADigital-Bold"/>
          <w:b/>
          <w:bCs/>
          <w:sz w:val="26"/>
          <w:szCs w:val="26"/>
        </w:rPr>
        <w:t xml:space="preserve">compress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to perform the compression, resulting in a smaller</w:t>
      </w:r>
    </w:p>
    <w:p w:rsidR="00544656" w:rsidRPr="00D66FF5" w:rsidRDefault="00544656" w:rsidP="0054465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file. 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544656" w:rsidRPr="00D66FF5" w:rsidRDefault="00544656" w:rsidP="0054465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Futura-Bold" w:hAnsi="Futura-Bold" w:cs="Futura-Bold"/>
          <w:b/>
          <w:bCs/>
          <w:color w:val="0000FF"/>
          <w:sz w:val="26"/>
          <w:szCs w:val="26"/>
        </w:rPr>
        <w:t xml:space="preserve">10.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You used the command </w:t>
      </w:r>
      <w:r w:rsidRPr="00D66FF5">
        <w:rPr>
          <w:rFonts w:ascii="MacUSADigital-Regular" w:hAnsi="AGaramond-Regular" w:cs="MacUSADigital-Regular"/>
          <w:b/>
          <w:bCs/>
          <w:color w:val="0000FF"/>
          <w:sz w:val="26"/>
          <w:szCs w:val="26"/>
        </w:rPr>
        <w:t xml:space="preserve">gzip memo.bill 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 xml:space="preserve">to compress the file </w:t>
      </w:r>
      <w:r w:rsidRPr="00D66FF5">
        <w:rPr>
          <w:rFonts w:ascii="MacUSADigital-Regular" w:hAnsi="AGaramond-Regular" w:cs="MacUSADigital-Regular"/>
          <w:b/>
          <w:bCs/>
          <w:color w:val="0000FF"/>
          <w:sz w:val="26"/>
          <w:szCs w:val="26"/>
        </w:rPr>
        <w:t>memo.bill</w:t>
      </w: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. You now</w:t>
      </w:r>
    </w:p>
    <w:p w:rsidR="00544656" w:rsidRPr="00D66FF5" w:rsidRDefault="00544656" w:rsidP="0054465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want to review some figures that were included in this file. How could you do</w:t>
      </w:r>
    </w:p>
    <w:p w:rsidR="00544656" w:rsidRPr="00D66FF5" w:rsidRDefault="00544656" w:rsidP="00544656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b/>
          <w:bCs/>
          <w:color w:val="0000FF"/>
          <w:sz w:val="26"/>
          <w:szCs w:val="26"/>
        </w:rPr>
      </w:pPr>
      <w:r w:rsidRPr="00D66FF5">
        <w:rPr>
          <w:rFonts w:ascii="AGaramond-Regular" w:hAnsi="AGaramond-Regular" w:cs="AGaramond-Regular"/>
          <w:b/>
          <w:bCs/>
          <w:color w:val="0000FF"/>
          <w:sz w:val="26"/>
          <w:szCs w:val="26"/>
        </w:rPr>
        <w:t>this?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544656" w:rsidRPr="00D66FF5" w:rsidRDefault="00544656" w:rsidP="00544656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AGaramond-Regular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a. </w:t>
      </w:r>
      <w:r w:rsidRPr="00D66FF5">
        <w:rPr>
          <w:rFonts w:ascii="MacUSADigital-Regular" w:hAnsi="AGaramond-Regular" w:cs="MacUSADigital-Regular"/>
          <w:sz w:val="26"/>
          <w:szCs w:val="26"/>
        </w:rPr>
        <w:t>zcat memo.bill.gz</w:t>
      </w:r>
    </w:p>
    <w:p w:rsidR="00544656" w:rsidRPr="00D66FF5" w:rsidRDefault="00544656" w:rsidP="00544656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AGaramond-Regular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b. </w:t>
      </w:r>
      <w:r w:rsidRPr="00D66FF5">
        <w:rPr>
          <w:rFonts w:ascii="MacUSADigital-Regular" w:hAnsi="AGaramond-Regular" w:cs="MacUSADigital-Regular"/>
          <w:sz w:val="26"/>
          <w:szCs w:val="26"/>
        </w:rPr>
        <w:t>gunzip memo.bill.gz; less memo.bill</w:t>
      </w:r>
    </w:p>
    <w:p w:rsidR="00544656" w:rsidRPr="00D66FF5" w:rsidRDefault="00544656" w:rsidP="00544656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AGaramond-Regular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c. </w:t>
      </w:r>
      <w:r w:rsidRPr="00D66FF5">
        <w:rPr>
          <w:rFonts w:ascii="MacUSADigital-Regular" w:hAnsi="AGaramond-Regular" w:cs="MacUSADigital-Regular"/>
          <w:sz w:val="26"/>
          <w:szCs w:val="26"/>
        </w:rPr>
        <w:t>cat memo.bill.gz</w:t>
      </w:r>
    </w:p>
    <w:p w:rsidR="00544656" w:rsidRPr="00D66FF5" w:rsidRDefault="00544656" w:rsidP="00544656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AGaramond-Regular" w:cs="MacUSADigital-Regular"/>
          <w:sz w:val="26"/>
          <w:szCs w:val="26"/>
        </w:rPr>
      </w:pPr>
      <w:r w:rsidRPr="00D66FF5">
        <w:rPr>
          <w:rFonts w:ascii="Futura-Bold" w:hAnsi="Futura-Bold" w:cs="Futura-Bold"/>
          <w:b/>
          <w:bCs/>
          <w:sz w:val="26"/>
          <w:szCs w:val="26"/>
        </w:rPr>
        <w:t xml:space="preserve">d. </w:t>
      </w:r>
      <w:r w:rsidRPr="00D66FF5">
        <w:rPr>
          <w:rFonts w:ascii="MacUSADigital-Regular" w:hAnsi="AGaramond-Regular" w:cs="MacUSADigital-Regular"/>
          <w:sz w:val="26"/>
          <w:szCs w:val="26"/>
        </w:rPr>
        <w:t>less memo.bill.gz</w:t>
      </w:r>
    </w:p>
    <w:p w:rsidR="00DF38E7" w:rsidRPr="00D66FF5" w:rsidRDefault="00DF38E7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MacUSADigital-Regular" w:hAnsi="AGaramond-Regular" w:cs="MacUSADigital-Regular"/>
          <w:sz w:val="26"/>
          <w:szCs w:val="26"/>
        </w:rPr>
      </w:pPr>
    </w:p>
    <w:p w:rsidR="00544656" w:rsidRPr="00D66FF5" w:rsidRDefault="00544656" w:rsidP="00544656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b/>
          <w:bCs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 xml:space="preserve">Answer a is correct; the </w:t>
      </w:r>
      <w:r w:rsidRPr="00D66FF5">
        <w:rPr>
          <w:rFonts w:ascii="MacUSADigital-Bold" w:hAnsi="AGaramond-Regular" w:cs="MacUSADigital-Bold"/>
          <w:b/>
          <w:bCs/>
          <w:sz w:val="26"/>
          <w:szCs w:val="26"/>
        </w:rPr>
        <w:t xml:space="preserve">zcat </w:t>
      </w:r>
      <w:r w:rsidRPr="00D66FF5">
        <w:rPr>
          <w:rFonts w:ascii="AGaramond-Bold" w:hAnsi="AGaramond-Bold" w:cs="AGaramond-Bold"/>
          <w:b/>
          <w:bCs/>
          <w:sz w:val="26"/>
          <w:szCs w:val="26"/>
        </w:rPr>
        <w:t>utility enables you to examine the contents of a compressed</w:t>
      </w:r>
    </w:p>
    <w:p w:rsidR="00544656" w:rsidRPr="00D66FF5" w:rsidRDefault="00544656" w:rsidP="00DF38E7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  <w:r w:rsidRPr="00D66FF5">
        <w:rPr>
          <w:rFonts w:ascii="AGaramond-Bold" w:hAnsi="AGaramond-Bold" w:cs="AGaramond-Bold"/>
          <w:b/>
          <w:bCs/>
          <w:sz w:val="26"/>
          <w:szCs w:val="26"/>
        </w:rPr>
        <w:t>file without compressing it</w:t>
      </w:r>
    </w:p>
    <w:p w:rsidR="00544656" w:rsidRPr="00D66FF5" w:rsidRDefault="00544656" w:rsidP="00544656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Regular" w:hAnsi="AGaramond-Regular" w:cs="AGaramond-Regular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</w:p>
    <w:p w:rsidR="00204782" w:rsidRPr="00D66FF5" w:rsidRDefault="00204782" w:rsidP="00204782">
      <w:pPr>
        <w:autoSpaceDE w:val="0"/>
        <w:autoSpaceDN w:val="0"/>
        <w:bidi w:val="0"/>
        <w:adjustRightInd w:val="0"/>
        <w:spacing w:after="0" w:line="240" w:lineRule="auto"/>
        <w:rPr>
          <w:rFonts w:ascii="AGaramond-Bold" w:hAnsi="AGaramond-Bold" w:cs="AGaramond-Bold"/>
          <w:sz w:val="26"/>
          <w:szCs w:val="26"/>
        </w:rPr>
      </w:pPr>
    </w:p>
    <w:p w:rsidR="001C1612" w:rsidRPr="00D66FF5" w:rsidRDefault="001C1612" w:rsidP="001C1612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</w:p>
    <w:p w:rsidR="00C40116" w:rsidRPr="00D66FF5" w:rsidRDefault="00C40116" w:rsidP="00C40116">
      <w:pPr>
        <w:autoSpaceDE w:val="0"/>
        <w:autoSpaceDN w:val="0"/>
        <w:bidi w:val="0"/>
        <w:adjustRightInd w:val="0"/>
        <w:spacing w:after="0" w:line="240" w:lineRule="auto"/>
        <w:rPr>
          <w:rFonts w:ascii="Futura-Bold" w:hAnsi="Futura-Bold" w:cs="Futura-Bold"/>
          <w:sz w:val="26"/>
          <w:szCs w:val="26"/>
        </w:rPr>
      </w:pPr>
    </w:p>
    <w:p w:rsidR="005D7D3A" w:rsidRPr="00D66FF5" w:rsidRDefault="005D7D3A" w:rsidP="005D7D3A">
      <w:pPr>
        <w:jc w:val="center"/>
        <w:rPr>
          <w:rFonts w:ascii="Futura-Bold" w:hAnsi="Futura-Bold" w:cs="Futura-Bold"/>
          <w:sz w:val="26"/>
          <w:szCs w:val="26"/>
        </w:rPr>
      </w:pPr>
    </w:p>
    <w:p w:rsidR="00C40116" w:rsidRPr="00D66FF5" w:rsidRDefault="00C40116" w:rsidP="005D7D3A">
      <w:pPr>
        <w:jc w:val="center"/>
        <w:rPr>
          <w:rFonts w:ascii="Futura-Bold" w:hAnsi="Futura-Bold" w:cs="Futura-Bold"/>
          <w:sz w:val="26"/>
          <w:szCs w:val="26"/>
        </w:rPr>
      </w:pPr>
    </w:p>
    <w:p w:rsidR="00C40116" w:rsidRPr="00D66FF5" w:rsidRDefault="00C40116" w:rsidP="005D7D3A">
      <w:pPr>
        <w:jc w:val="center"/>
        <w:rPr>
          <w:b/>
          <w:bCs/>
          <w:color w:val="FF0000"/>
          <w:sz w:val="26"/>
          <w:szCs w:val="26"/>
        </w:rPr>
      </w:pPr>
    </w:p>
    <w:p w:rsidR="00C40116" w:rsidRPr="00D66FF5" w:rsidRDefault="00C40116" w:rsidP="005D7D3A">
      <w:pPr>
        <w:jc w:val="center"/>
        <w:rPr>
          <w:b/>
          <w:bCs/>
          <w:color w:val="FF0000"/>
          <w:sz w:val="26"/>
          <w:szCs w:val="26"/>
          <w:rtl/>
        </w:rPr>
      </w:pPr>
    </w:p>
    <w:sectPr w:rsidR="00C40116" w:rsidRPr="00D66FF5" w:rsidSect="007C13D9">
      <w:pgSz w:w="12240" w:h="15840"/>
      <w:pgMar w:top="1440" w:right="1800" w:bottom="1440" w:left="1800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422820" w:rsidRDefault="00422820" w:rsidP="005D7D3A">
      <w:pPr>
        <w:spacing w:after="0" w:line="240" w:lineRule="auto"/>
      </w:pPr>
      <w:r>
        <w:separator/>
      </w:r>
    </w:p>
  </w:endnote>
  <w:endnote w:type="continuationSeparator" w:id="1">
    <w:p w:rsidR="00422820" w:rsidRDefault="00422820" w:rsidP="005D7D3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Futura-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AGaramond-Regular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AGaramond-Bold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MacUSADigital-Regular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MacUSADigital-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AGaramond-Italic">
    <w:altName w:val="Times New Roman"/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Futura-CondensedExtraBold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MacUSADigital-Italic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422820" w:rsidRDefault="00422820" w:rsidP="005D7D3A">
      <w:pPr>
        <w:spacing w:after="0" w:line="240" w:lineRule="auto"/>
      </w:pPr>
      <w:r>
        <w:separator/>
      </w:r>
    </w:p>
  </w:footnote>
  <w:footnote w:type="continuationSeparator" w:id="1">
    <w:p w:rsidR="00422820" w:rsidRDefault="00422820" w:rsidP="005D7D3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attachedTemplate r:id="rId1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7B3251"/>
    <w:rsid w:val="00027661"/>
    <w:rsid w:val="0014752D"/>
    <w:rsid w:val="001A026C"/>
    <w:rsid w:val="001C1612"/>
    <w:rsid w:val="001C467E"/>
    <w:rsid w:val="00204782"/>
    <w:rsid w:val="00306C8A"/>
    <w:rsid w:val="00311FBD"/>
    <w:rsid w:val="00422820"/>
    <w:rsid w:val="004853AF"/>
    <w:rsid w:val="00544656"/>
    <w:rsid w:val="00552EC9"/>
    <w:rsid w:val="005D7D3A"/>
    <w:rsid w:val="00601F20"/>
    <w:rsid w:val="00751B31"/>
    <w:rsid w:val="007B3251"/>
    <w:rsid w:val="007C13D9"/>
    <w:rsid w:val="007D6D69"/>
    <w:rsid w:val="0080415C"/>
    <w:rsid w:val="00884BC6"/>
    <w:rsid w:val="00894574"/>
    <w:rsid w:val="008A1855"/>
    <w:rsid w:val="008B65FF"/>
    <w:rsid w:val="009A3EDC"/>
    <w:rsid w:val="009C7E0F"/>
    <w:rsid w:val="009F1819"/>
    <w:rsid w:val="00A0472B"/>
    <w:rsid w:val="00A344BE"/>
    <w:rsid w:val="00AC4E89"/>
    <w:rsid w:val="00B14F32"/>
    <w:rsid w:val="00B16413"/>
    <w:rsid w:val="00B3150C"/>
    <w:rsid w:val="00B45D0D"/>
    <w:rsid w:val="00BC3903"/>
    <w:rsid w:val="00C246E5"/>
    <w:rsid w:val="00C40116"/>
    <w:rsid w:val="00CE3EC0"/>
    <w:rsid w:val="00D50142"/>
    <w:rsid w:val="00D66FF5"/>
    <w:rsid w:val="00DB60D1"/>
    <w:rsid w:val="00DF38E7"/>
    <w:rsid w:val="00DF5B50"/>
    <w:rsid w:val="00E13F92"/>
    <w:rsid w:val="00E447E9"/>
    <w:rsid w:val="00F03B96"/>
    <w:rsid w:val="00F1630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Times New Roman" w:hAnsi="Calibri" w:cs="Arial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4752D"/>
    <w:pPr>
      <w:bidi/>
      <w:spacing w:after="200" w:line="276" w:lineRule="auto"/>
    </w:pPr>
    <w:rPr>
      <w:sz w:val="22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semiHidden/>
    <w:unhideWhenUsed/>
    <w:rsid w:val="005D7D3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">
    <w:name w:val="رأس صفحة Char"/>
    <w:basedOn w:val="a0"/>
    <w:link w:val="a3"/>
    <w:uiPriority w:val="99"/>
    <w:semiHidden/>
    <w:rsid w:val="005D7D3A"/>
  </w:style>
  <w:style w:type="paragraph" w:styleId="a4">
    <w:name w:val="footer"/>
    <w:basedOn w:val="a"/>
    <w:link w:val="Char0"/>
    <w:uiPriority w:val="99"/>
    <w:semiHidden/>
    <w:unhideWhenUsed/>
    <w:rsid w:val="005D7D3A"/>
    <w:pPr>
      <w:tabs>
        <w:tab w:val="center" w:pos="4153"/>
        <w:tab w:val="right" w:pos="8306"/>
      </w:tabs>
      <w:spacing w:after="0" w:line="240" w:lineRule="auto"/>
    </w:pPr>
  </w:style>
  <w:style w:type="character" w:customStyle="1" w:styleId="Char0">
    <w:name w:val="تذييل صفحة Char"/>
    <w:basedOn w:val="a0"/>
    <w:link w:val="a4"/>
    <w:uiPriority w:val="99"/>
    <w:semiHidden/>
    <w:rsid w:val="005D7D3A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Documents%20and%20Settings\User\Desktop\linux%20&#1571;&#1587;&#1574;&#1604;&#1577;.dot" TargetMode="External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linux أسئلة.dot</Template>
  <TotalTime>1</TotalTime>
  <Pages>41</Pages>
  <Words>9346</Words>
  <Characters>53278</Characters>
  <Application>Microsoft Office Word</Application>
  <DocSecurity>0</DocSecurity>
  <Lines>443</Lines>
  <Paragraphs>124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>PRACTICE TEST(1)</vt:lpstr>
    </vt:vector>
  </TitlesOfParts>
  <Company>Hewlett-Packard</Company>
  <LinksUpToDate>false</LinksUpToDate>
  <CharactersWithSpaces>62500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pc</cp:lastModifiedBy>
  <cp:revision>2</cp:revision>
  <cp:lastPrinted>2007-05-28T09:07:00Z</cp:lastPrinted>
  <dcterms:created xsi:type="dcterms:W3CDTF">2009-07-01T20:17:00Z</dcterms:created>
  <dcterms:modified xsi:type="dcterms:W3CDTF">2009-07-01T20:17:00Z</dcterms:modified>
</cp:coreProperties>
</file>